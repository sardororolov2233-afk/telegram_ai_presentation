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7297" w14:textId="77777777" w:rsidR="006C11C4" w:rsidRPr="00320179" w:rsidRDefault="00A72A5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  <w:r>
        <w:rPr>
          <w:noProof/>
        </w:rPr>
        <w:pict w14:anchorId="3146FC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s2051" type="#_x0000_t75" style="position:absolute;left:0;text-align:left;margin-left:384.55pt;margin-top:-27.4pt;width:106.4pt;height:136.5pt;z-index:251657728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="00D4094F" w:rsidRPr="00320179">
        <w:rPr>
          <w:b/>
          <w:noProof/>
          <w:sz w:val="28"/>
          <w:szCs w:val="28"/>
          <w:lang w:val="en-US"/>
        </w:rPr>
        <w:t xml:space="preserve">MA’LUMOTNOMA                           </w:t>
      </w:r>
    </w:p>
    <w:p w14:paraId="3BC5C886" w14:textId="77777777" w:rsidR="006914D3" w:rsidRPr="00320179" w:rsidRDefault="006914D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</w:p>
    <w:p w14:paraId="2DAA82F7" w14:textId="77777777" w:rsidR="00D4094F" w:rsidRPr="00320179" w:rsidRDefault="006914D3" w:rsidP="00D4094F">
      <w:pPr>
        <w:ind w:right="-285"/>
        <w:jc w:val="center"/>
        <w:rPr>
          <w:b/>
          <w:noProof/>
          <w:sz w:val="28"/>
          <w:szCs w:val="28"/>
          <w:lang w:val="en-US"/>
        </w:rPr>
      </w:pPr>
      <w:r/>
      <w:r>
        <w:rPr>
          <w:rFonts w:ascii="Times New Roman" w:hAnsi="Times New Roman"/>
          <w:b/>
          <w:sz w:val="28"/>
        </w:rPr>
        <w:t>Test User Paid</w:t>
      </w:r>
    </w:p>
    <w:p w14:paraId="016EFFBF" w14:textId="77777777" w:rsidR="006914D3" w:rsidRPr="00320179" w:rsidRDefault="006914D3" w:rsidP="00D4094F">
      <w:pPr>
        <w:ind w:right="-285"/>
        <w:jc w:val="center"/>
        <w:rPr>
          <w:b/>
          <w:sz w:val="28"/>
          <w:szCs w:val="28"/>
          <w:lang w:val="en-US"/>
        </w:rPr>
      </w:pPr>
    </w:p>
    <w:p w14:paraId="1A55F6D7" w14:textId="77777777" w:rsidR="006914D3" w:rsidRPr="00320179" w:rsidRDefault="006914D3" w:rsidP="006914D3">
      <w:pPr>
        <w:spacing w:line="240" w:lineRule="atLeast"/>
        <w:rPr>
          <w:b/>
          <w:bCs/>
          <w:sz w:val="28"/>
          <w:szCs w:val="28"/>
          <w:lang w:val="uz-Latn-UZ"/>
        </w:rPr>
      </w:pPr>
      <w:r/>
      <w:r>
        <w:rPr>
          <w:rFonts w:ascii="Times New Roman" w:hAnsi="Times New Roman"/>
          <w:b/>
          <w:sz w:val="28"/>
        </w:rPr>
        <w:t>-</w:t>
      </w:r>
    </w:p>
    <w:bookmarkEnd w:id="0"/>
    <w:p w14:paraId="6EEB4F46" w14:textId="77777777" w:rsidR="006304F3" w:rsidRPr="00320179" w:rsidRDefault="006304F3" w:rsidP="0001674D">
      <w:pPr>
        <w:rPr>
          <w:b/>
          <w:bCs/>
          <w:sz w:val="28"/>
          <w:szCs w:val="28"/>
        </w:rPr>
      </w:pPr>
    </w:p>
    <w:p w14:paraId="544D2C79" w14:textId="77777777" w:rsidR="00BF3CA7" w:rsidRPr="00320179" w:rsidRDefault="00BF3CA7" w:rsidP="006304F3">
      <w:pPr>
        <w:spacing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Tug‘ilgan yili:</w:t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  <w:t>Tug‘ilgan joyi:</w:t>
      </w:r>
    </w:p>
    <w:p w14:paraId="2FAFFFBD" w14:textId="77777777" w:rsidR="00BF3CA7" w:rsidRPr="00320179" w:rsidRDefault="006914D3" w:rsidP="006304F3">
      <w:pPr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-</w:t>
      </w:r>
      <w:r>
        <w:rPr>
          <w:sz w:val="28"/>
        </w:rPr>
        <w:tab/>
        <w:tab/>
        <w:tab/>
      </w:r>
      <w:r>
        <w:rPr>
          <w:rFonts w:ascii="Times New Roman" w:hAnsi="Times New Roman"/>
          <w:sz w:val="28"/>
        </w:rPr>
        <w:t>-</w:t>
      </w:r>
    </w:p>
    <w:p w14:paraId="0DF2D113" w14:textId="77777777" w:rsidR="00BF3CA7" w:rsidRPr="00320179" w:rsidRDefault="00BF3CA7" w:rsidP="006304F3">
      <w:pPr>
        <w:spacing w:before="160" w:line="276" w:lineRule="auto"/>
        <w:rPr>
          <w:sz w:val="28"/>
          <w:szCs w:val="28"/>
        </w:rPr>
      </w:pPr>
      <w:r w:rsidRPr="00320179">
        <w:rPr>
          <w:b/>
          <w:sz w:val="28"/>
          <w:szCs w:val="28"/>
        </w:rPr>
        <w:t>Millati:</w:t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</w:r>
      <w:r w:rsidRPr="00320179">
        <w:rPr>
          <w:b/>
          <w:sz w:val="28"/>
          <w:szCs w:val="28"/>
        </w:rPr>
        <w:tab/>
        <w:t>Partiyaviyligi:</w:t>
      </w:r>
    </w:p>
    <w:p w14:paraId="374B9075" w14:textId="77777777" w:rsidR="00BF3CA7" w:rsidRPr="00320179" w:rsidRDefault="00485DF5" w:rsidP="006304F3">
      <w:pPr>
        <w:spacing w:line="276" w:lineRule="auto"/>
        <w:rPr>
          <w:color w:val="000000"/>
          <w:sz w:val="28"/>
          <w:szCs w:val="28"/>
        </w:rPr>
      </w:pPr>
      <w:r/>
      <w:r>
        <w:rPr>
          <w:rFonts w:ascii="Times New Roman" w:hAnsi="Times New Roman"/>
          <w:sz w:val="28"/>
        </w:rPr>
        <w:t>O'zbek</w:t>
      </w:r>
      <w:r>
        <w:rPr>
          <w:sz w:val="28"/>
        </w:rPr>
        <w:tab/>
        <w:tab/>
        <w:tab/>
      </w:r>
      <w:r>
        <w:rPr>
          <w:rFonts w:ascii="Times New Roman" w:hAnsi="Times New Roman"/>
          <w:sz w:val="28"/>
        </w:rPr>
        <w:t>Partiyasiz</w:t>
      </w:r>
    </w:p>
    <w:p w14:paraId="68F1A813" w14:textId="77777777" w:rsidR="00D5450D" w:rsidRPr="00320179" w:rsidRDefault="00D5450D" w:rsidP="006304F3">
      <w:pPr>
        <w:spacing w:line="276" w:lineRule="auto"/>
        <w:rPr>
          <w:b/>
          <w:sz w:val="28"/>
          <w:szCs w:val="28"/>
        </w:rPr>
      </w:pPr>
    </w:p>
    <w:p w14:paraId="19C9DD5C" w14:textId="77777777" w:rsidR="00BC380C" w:rsidRPr="00320179" w:rsidRDefault="00BC380C" w:rsidP="006304F3">
      <w:pPr>
        <w:spacing w:line="276" w:lineRule="auto"/>
        <w:rPr>
          <w:b/>
          <w:sz w:val="28"/>
          <w:szCs w:val="28"/>
        </w:rPr>
        <w:sectPr w:rsidR="00BC380C" w:rsidRPr="00320179" w:rsidSect="00E252F2">
          <w:footerReference w:type="even" r:id="rId9"/>
          <w:pgSz w:w="11906" w:h="16838"/>
          <w:pgMar w:top="851" w:right="851" w:bottom="1134" w:left="1701" w:header="709" w:footer="709" w:gutter="0"/>
          <w:pgNumType w:start="1"/>
          <w:cols w:space="708"/>
          <w:docGrid w:linePitch="360"/>
        </w:sectPr>
      </w:pPr>
    </w:p>
    <w:p w14:paraId="703DE0F2" w14:textId="77777777" w:rsidR="00BF3CA7" w:rsidRPr="00320179" w:rsidRDefault="00BC380C" w:rsidP="006304F3">
      <w:pPr>
        <w:spacing w:line="276" w:lineRule="auto"/>
        <w:ind w:right="1346"/>
        <w:rPr>
          <w:sz w:val="28"/>
          <w:szCs w:val="28"/>
        </w:rPr>
      </w:pPr>
      <w:r w:rsidRPr="00320179">
        <w:rPr>
          <w:b/>
          <w:sz w:val="28"/>
          <w:szCs w:val="28"/>
        </w:rPr>
        <w:t>Ma’lumoti:</w:t>
      </w:r>
      <w:r w:rsidR="00EE3719" w:rsidRPr="00320179">
        <w:rPr>
          <w:b/>
          <w:sz w:val="28"/>
          <w:szCs w:val="28"/>
        </w:rPr>
        <w:t xml:space="preserve">                                          </w:t>
      </w:r>
      <w:r w:rsidR="00BF3CA7" w:rsidRPr="00320179">
        <w:rPr>
          <w:b/>
          <w:sz w:val="28"/>
          <w:szCs w:val="28"/>
        </w:rPr>
        <w:t>Tamomlagan:</w:t>
      </w:r>
      <w:r w:rsidR="00EE3719" w:rsidRPr="00320179">
        <w:rPr>
          <w:b/>
          <w:sz w:val="28"/>
          <w:szCs w:val="28"/>
        </w:rPr>
        <w:t xml:space="preserve">                                                 </w:t>
      </w:r>
    </w:p>
    <w:p w14:paraId="10EB8B8B" w14:textId="77777777" w:rsidR="00126719" w:rsidRPr="00320179" w:rsidRDefault="00F9470A" w:rsidP="00126719">
      <w:pPr>
        <w:tabs>
          <w:tab w:val="center" w:pos="4536"/>
        </w:tabs>
        <w:spacing w:line="276" w:lineRule="auto"/>
        <w:ind w:left="4253" w:hanging="4253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Oliy</w:t>
      </w:r>
      <w:r>
        <w:rPr>
          <w:sz w:val="28"/>
        </w:rPr>
        <w:tab/>
        <w:tab/>
      </w:r>
      <w:r>
        <w:rPr>
          <w:rFonts w:ascii="Times New Roman" w:hAnsi="Times New Roman"/>
          <w:sz w:val="28"/>
        </w:rPr>
        <w:t>- (kunduzgi)</w:t>
      </w:r>
    </w:p>
    <w:p w14:paraId="37550F11" w14:textId="77777777" w:rsidR="00BF3CA7" w:rsidRPr="00320179" w:rsidRDefault="00BF3CA7" w:rsidP="00126719">
      <w:pPr>
        <w:tabs>
          <w:tab w:val="center" w:pos="4536"/>
        </w:tabs>
        <w:spacing w:line="276" w:lineRule="auto"/>
        <w:ind w:left="4253" w:hanging="4253"/>
        <w:rPr>
          <w:sz w:val="28"/>
          <w:szCs w:val="28"/>
        </w:rPr>
      </w:pPr>
      <w:r w:rsidRPr="00320179">
        <w:rPr>
          <w:b/>
          <w:sz w:val="28"/>
          <w:szCs w:val="28"/>
        </w:rPr>
        <w:t>Ilmiy darajasi:</w:t>
      </w:r>
      <w:r w:rsidR="00203972" w:rsidRPr="00320179">
        <w:rPr>
          <w:b/>
          <w:sz w:val="28"/>
          <w:szCs w:val="28"/>
        </w:rPr>
        <w:tab/>
      </w:r>
      <w:r w:rsidR="00F86E6B" w:rsidRPr="00320179">
        <w:rPr>
          <w:b/>
          <w:sz w:val="28"/>
          <w:szCs w:val="28"/>
        </w:rPr>
        <w:t xml:space="preserve"> </w:t>
      </w:r>
      <w:r w:rsidRPr="00320179">
        <w:rPr>
          <w:b/>
          <w:sz w:val="28"/>
          <w:szCs w:val="28"/>
        </w:rPr>
        <w:t>Ilmiy unvoni:</w:t>
      </w:r>
    </w:p>
    <w:p w14:paraId="552FC229" w14:textId="77777777" w:rsidR="00BF3CA7" w:rsidRPr="00320179" w:rsidRDefault="00BF3CA7" w:rsidP="006304F3">
      <w:pPr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  <w:r>
        <w:rPr>
          <w:sz w:val="28"/>
        </w:rPr>
        <w:tab/>
        <w:tab/>
        <w:tab/>
        <w:tab/>
      </w:r>
      <w:r>
        <w:rPr>
          <w:rFonts w:ascii="Times New Roman" w:hAnsi="Times New Roman"/>
          <w:sz w:val="28"/>
        </w:rPr>
        <w:t>Yo'q</w:t>
      </w:r>
    </w:p>
    <w:p w14:paraId="24388792" w14:textId="77777777" w:rsidR="008F72E7" w:rsidRPr="00320179" w:rsidRDefault="00BF3CA7" w:rsidP="006304F3">
      <w:pPr>
        <w:spacing w:before="160"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Qaysi chet tillarini biladi:</w:t>
      </w:r>
    </w:p>
    <w:p w14:paraId="27B5BC5D" w14:textId="77777777" w:rsidR="00BF3CA7" w:rsidRPr="00320179" w:rsidRDefault="006914D3" w:rsidP="006304F3">
      <w:pPr>
        <w:spacing w:line="276" w:lineRule="auto"/>
        <w:rPr>
          <w:b/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</w:p>
    <w:p w14:paraId="02080AD7" w14:textId="77777777" w:rsidR="00BF3CA7" w:rsidRPr="00320179" w:rsidRDefault="00BF3CA7" w:rsidP="006304F3">
      <w:pPr>
        <w:spacing w:line="276" w:lineRule="auto"/>
        <w:rPr>
          <w:b/>
          <w:sz w:val="28"/>
          <w:szCs w:val="28"/>
        </w:rPr>
      </w:pPr>
      <w:r w:rsidRPr="00320179">
        <w:rPr>
          <w:b/>
          <w:sz w:val="28"/>
          <w:szCs w:val="28"/>
        </w:rPr>
        <w:t>Davlat mukofotlari bilan taqdirlanganmi (qanaqa):</w:t>
      </w:r>
    </w:p>
    <w:p w14:paraId="09947F6C" w14:textId="77777777" w:rsidR="00BF3CA7" w:rsidRPr="00320179" w:rsidRDefault="00BF3CA7" w:rsidP="006304F3">
      <w:pPr>
        <w:spacing w:line="276" w:lineRule="auto"/>
        <w:rPr>
          <w:sz w:val="28"/>
          <w:szCs w:val="28"/>
        </w:rPr>
      </w:pPr>
      <w:r/>
      <w:r>
        <w:rPr>
          <w:rFonts w:ascii="Times New Roman" w:hAnsi="Times New Roman"/>
          <w:sz w:val="28"/>
        </w:rPr>
        <w:t>Yo'q</w:t>
      </w:r>
    </w:p>
    <w:p w14:paraId="20E9173F" w14:textId="77777777" w:rsidR="00BF3CA7" w:rsidRPr="00320179" w:rsidRDefault="00D5450D" w:rsidP="006304F3">
      <w:pPr>
        <w:spacing w:before="160" w:line="276" w:lineRule="auto"/>
        <w:rPr>
          <w:sz w:val="28"/>
          <w:szCs w:val="28"/>
          <w:lang w:val="en-US"/>
        </w:rPr>
      </w:pPr>
      <w:r w:rsidRPr="00320179">
        <w:rPr>
          <w:b/>
          <w:sz w:val="28"/>
          <w:szCs w:val="28"/>
        </w:rPr>
        <w:t xml:space="preserve">Xalq deputatlari </w:t>
      </w:r>
      <w:r w:rsidRPr="00320179">
        <w:rPr>
          <w:b/>
          <w:sz w:val="28"/>
          <w:szCs w:val="28"/>
          <w:lang w:val="en-US"/>
        </w:rPr>
        <w:t>r</w:t>
      </w:r>
      <w:r w:rsidR="00BF3CA7" w:rsidRPr="00320179">
        <w:rPr>
          <w:b/>
          <w:sz w:val="28"/>
          <w:szCs w:val="28"/>
        </w:rPr>
        <w:t>espublika, viloyat, shahar va tuman Kengashi deputatimi yoki boshqa saylanadigan organlarning a’zosimi (to‘liq ko‘rsatilishi lozim):</w:t>
      </w:r>
      <w:r w:rsidR="0018005D" w:rsidRPr="00320179">
        <w:rPr>
          <w:b/>
          <w:sz w:val="28"/>
          <w:szCs w:val="28"/>
          <w:lang w:val="en-US"/>
        </w:rPr>
        <w:t>p</w:t>
      </w:r>
    </w:p>
    <w:p w14:paraId="292DA186" w14:textId="77777777" w:rsidR="00BF3CA7" w:rsidRPr="00320179" w:rsidRDefault="00F9470A" w:rsidP="006304F3">
      <w:pPr>
        <w:spacing w:line="276" w:lineRule="auto"/>
        <w:rPr>
          <w:sz w:val="28"/>
          <w:szCs w:val="28"/>
          <w:lang w:val="en-US"/>
        </w:rPr>
      </w:pPr>
      <w:r/>
      <w:r>
        <w:rPr>
          <w:rFonts w:ascii="Times New Roman" w:hAnsi="Times New Roman"/>
          <w:sz w:val="28"/>
        </w:rPr>
        <w:t>Yo'q</w:t>
      </w:r>
    </w:p>
    <w:p w14:paraId="569A4D82" w14:textId="77777777" w:rsidR="00BF3CA7" w:rsidRPr="00320179" w:rsidRDefault="00BF3CA7" w:rsidP="00BF3CA7">
      <w:pPr>
        <w:pStyle w:val="1"/>
        <w:rPr>
          <w:rFonts w:ascii="Times New Roman" w:hAnsi="Times New Roman"/>
          <w:szCs w:val="28"/>
          <w:lang w:val="en-US"/>
        </w:rPr>
      </w:pPr>
    </w:p>
    <w:p w14:paraId="789C62C8" w14:textId="77777777" w:rsidR="00BF3CA7" w:rsidRPr="00320179" w:rsidRDefault="00BF3CA7" w:rsidP="00BF3CA7">
      <w:pPr>
        <w:pStyle w:val="1"/>
        <w:jc w:val="center"/>
        <w:rPr>
          <w:rFonts w:ascii="Times New Roman" w:hAnsi="Times New Roman"/>
          <w:szCs w:val="28"/>
        </w:rPr>
      </w:pPr>
      <w:r w:rsidRPr="00320179">
        <w:rPr>
          <w:rFonts w:ascii="Times New Roman" w:hAnsi="Times New Roman"/>
          <w:szCs w:val="28"/>
        </w:rPr>
        <w:t>MEHNAT FAOLIYATI</w:t>
      </w:r>
    </w:p>
    <w:p>
      <w:pPr>
        <w:spacing w:after="40"/>
      </w:pPr>
    </w:p>
    <w:p>
      <w:r>
        <w:rPr>
          <w:rFonts w:ascii="Times New Roman" w:hAnsi="Times New Roman"/>
          <w:sz w:val="28"/>
        </w:rPr>
        <w:t>Keltirilmagan</w:t>
      </w:r>
    </w:p>
    <w:p>
      <w:pPr>
        <w:spacing w:after="80"/>
      </w:pPr>
    </w:p>
    <w:p w14:paraId="5F158EB0" w14:textId="77777777" w:rsidR="00A87D1D" w:rsidRPr="00C370DD" w:rsidRDefault="00FA06CC" w:rsidP="00D82F4A">
      <w:pPr>
        <w:ind w:right="-285"/>
        <w:jc w:val="center"/>
        <w:rPr>
          <w:b/>
          <w:bCs/>
          <w:sz w:val="28"/>
          <w:szCs w:val="28"/>
        </w:rPr>
      </w:pPr>
      <w:r/>
      <w:r>
        <w:br w:type="page"/>
      </w:r>
      <w:r>
        <w:rPr>
          <w:rFonts w:ascii="Times New Roman" w:hAnsi="Times New Roman"/>
          <w:b/>
          <w:sz w:val="28"/>
        </w:rPr>
        <w:t>Test User Paidning yaqin qarindoshlari haqida</w:t>
      </w:r>
    </w:p>
    <w:p w14:paraId="590FE129" w14:textId="77777777" w:rsidR="00BF3CA7" w:rsidRPr="006914D3" w:rsidRDefault="00BF3CA7" w:rsidP="00E97902">
      <w:pPr>
        <w:jc w:val="center"/>
        <w:rPr>
          <w:b/>
          <w:bCs/>
          <w:sz w:val="28"/>
          <w:szCs w:val="28"/>
        </w:rPr>
      </w:pPr>
      <w:r w:rsidRPr="00BF3CA7">
        <w:rPr>
          <w:b/>
          <w:bCs/>
          <w:sz w:val="28"/>
          <w:szCs w:val="28"/>
        </w:rPr>
        <w:t>MA’LUMOT</w:t>
      </w:r>
    </w:p>
    <w:tbl>
      <w:tblPr>
        <w:tblW w:w="10053" w:type="dxa"/>
        <w:tblInd w:w="-244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12"/>
        <w:gridCol w:w="2011"/>
        <w:gridCol w:w="89"/>
        <w:gridCol w:w="1920"/>
        <w:gridCol w:w="417"/>
        <w:gridCol w:w="1267"/>
        <w:gridCol w:w="2337"/>
      </w:tblGrid>
      <w:tr w:rsidR="00604E80" w:rsidRPr="008808D3" w14:paraId="7471A1DF" w14:textId="77777777" w:rsidTr="00630CCA">
        <w:trPr>
          <w:trHeight w:hRule="exact" w:val="1226"/>
        </w:trPr>
        <w:tc>
          <w:tcPr>
            <w:tcW w:w="20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3DB8F6" w14:textId="77777777" w:rsidR="00BF3CA7" w:rsidRPr="008808D3" w:rsidRDefault="00BF3CA7" w:rsidP="00117FB2">
            <w:pPr>
              <w:shd w:val="clear" w:color="auto" w:fill="FFFFFF"/>
              <w:ind w:left="19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3"/>
                <w:sz w:val="22"/>
                <w:szCs w:val="22"/>
              </w:rPr>
              <w:t>Qarindoshlari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ED91C1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Ismi,</w:t>
            </w:r>
          </w:p>
          <w:p w14:paraId="7FFD7186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familiyasi,</w:t>
            </w:r>
          </w:p>
          <w:p w14:paraId="38F92EC5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b/>
                <w:bCs/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otasining</w:t>
            </w:r>
          </w:p>
          <w:p w14:paraId="4A84169B" w14:textId="77777777" w:rsidR="00BF3CA7" w:rsidRPr="008808D3" w:rsidRDefault="00BF3CA7" w:rsidP="00117FB2">
            <w:pPr>
              <w:shd w:val="clear" w:color="auto" w:fill="FFFFFF"/>
              <w:ind w:left="235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z w:val="22"/>
                <w:szCs w:val="22"/>
              </w:rPr>
              <w:t>ismi</w:t>
            </w:r>
          </w:p>
        </w:tc>
        <w:tc>
          <w:tcPr>
            <w:tcW w:w="2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640662" w14:textId="77777777" w:rsidR="00BF3CA7" w:rsidRPr="008808D3" w:rsidRDefault="00474D58" w:rsidP="00117FB2">
            <w:pPr>
              <w:shd w:val="clear" w:color="auto" w:fill="FFFFFF"/>
              <w:ind w:left="269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Tug‘ilgan</w:t>
            </w:r>
          </w:p>
          <w:p w14:paraId="4055C1C8" w14:textId="77777777" w:rsidR="00BF3CA7" w:rsidRPr="008808D3" w:rsidRDefault="00BF3CA7" w:rsidP="00117FB2">
            <w:pPr>
              <w:shd w:val="clear" w:color="auto" w:fill="FFFFFF"/>
              <w:ind w:left="269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yili va</w:t>
            </w:r>
          </w:p>
          <w:p w14:paraId="34F7E9E0" w14:textId="77777777" w:rsidR="00BF3CA7" w:rsidRPr="008808D3" w:rsidRDefault="00BF3CA7" w:rsidP="00117FB2">
            <w:pPr>
              <w:shd w:val="clear" w:color="auto" w:fill="FFFFFF"/>
              <w:ind w:left="269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joyi</w:t>
            </w:r>
          </w:p>
        </w:tc>
        <w:tc>
          <w:tcPr>
            <w:tcW w:w="16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D41683" w14:textId="77777777" w:rsidR="00BF3CA7" w:rsidRPr="008808D3" w:rsidRDefault="00BF3CA7" w:rsidP="00117FB2">
            <w:pPr>
              <w:shd w:val="clear" w:color="auto" w:fill="FFFFFF"/>
              <w:ind w:left="48" w:right="53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4"/>
                <w:sz w:val="22"/>
                <w:szCs w:val="22"/>
              </w:rPr>
              <w:t>Ish joyi va lavozimi</w:t>
            </w:r>
          </w:p>
        </w:tc>
        <w:tc>
          <w:tcPr>
            <w:tcW w:w="2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7054CA" w14:textId="77777777" w:rsidR="00BF3CA7" w:rsidRPr="008808D3" w:rsidRDefault="00BF3CA7" w:rsidP="00117FB2">
            <w:pPr>
              <w:shd w:val="clear" w:color="auto" w:fill="FFFFFF"/>
              <w:jc w:val="center"/>
              <w:rPr>
                <w:sz w:val="22"/>
                <w:szCs w:val="22"/>
              </w:rPr>
            </w:pPr>
            <w:r w:rsidRPr="008808D3">
              <w:rPr>
                <w:b/>
                <w:bCs/>
                <w:spacing w:val="-5"/>
                <w:sz w:val="22"/>
                <w:szCs w:val="22"/>
              </w:rPr>
              <w:t>Turar joyi</w:t>
            </w:r>
          </w:p>
        </w:tc>
      </w:tr>
      <w:tr w:rsidR="00630CCA" w:rsidRPr="00320179" w14:paraId="2E78B8B1" w14:textId="77777777" w:rsidTr="00320179">
        <w:trPr>
          <w:gridAfter w:val="2"/>
          <w:wAfter w:w="3604" w:type="dxa"/>
          <w:trHeight w:hRule="exact" w:val="1788"/>
        </w:trPr>
        <w:tc>
          <w:tcPr>
            <w:tcW w:w="4112" w:type="dxa"/>
            <w:gridSpan w:val="3"/>
            <w:vAlign w:val="center"/>
          </w:tcPr>
          <w:p>
            <w:r/>
            <w:r>
              <w:rPr>
                <w:rFonts w:ascii="Times New Roman" w:hAnsi="Times New Roman"/>
                <w:b/>
                <w:sz w:val="21"/>
              </w:rPr>
              <w:t>Bog'lanish ma'lumotlari kiritilmagan</w:t>
            </w:r>
          </w:p>
        </w:tc>
        <w:tc>
          <w:tcPr>
            <w:tcW w:w="2337" w:type="dxa"/>
            <w:gridSpan w:val="2"/>
            <w:vAlign w:val="center"/>
          </w:tcPr>
          <w:p>
            <w:r/>
          </w:p>
        </w:tc>
      </w:tr>
    </w:tbl>
    <w:p w14:paraId="68521D9D" w14:textId="77777777" w:rsidR="007A5FFF" w:rsidRPr="007A5FFF" w:rsidRDefault="007A5FFF" w:rsidP="007A5FFF">
      <w:pPr>
        <w:rPr>
          <w:lang w:val="en-US"/>
        </w:rPr>
      </w:pPr>
    </w:p>
    <w:sectPr w:rsidR="007A5FFF" w:rsidRPr="007A5FFF" w:rsidSect="00BC380C">
      <w:type w:val="continuous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3DE1" w14:textId="77777777" w:rsidR="00FC2FFE" w:rsidRDefault="00FC2FFE">
      <w:r>
        <w:separator/>
      </w:r>
    </w:p>
  </w:endnote>
  <w:endnote w:type="continuationSeparator" w:id="0">
    <w:p w14:paraId="5A2B0481" w14:textId="77777777" w:rsidR="00FC2FFE" w:rsidRDefault="00FC2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agmaticUZ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D4C4" w14:textId="77777777" w:rsidR="00133B88" w:rsidRDefault="00133B88" w:rsidP="00F520D6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317F4E6D" w14:textId="77777777" w:rsidR="00133B88" w:rsidRDefault="00133B88" w:rsidP="00F520D6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8C87" w14:textId="77777777" w:rsidR="00FC2FFE" w:rsidRDefault="00FC2FFE">
      <w:r>
        <w:separator/>
      </w:r>
    </w:p>
  </w:footnote>
  <w:footnote w:type="continuationSeparator" w:id="0">
    <w:p w14:paraId="01C3D976" w14:textId="77777777" w:rsidR="00FC2FFE" w:rsidRDefault="00FC2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51A5"/>
    <w:multiLevelType w:val="singleLevel"/>
    <w:tmpl w:val="E8E67E12"/>
    <w:lvl w:ilvl="0">
      <w:start w:val="1"/>
      <w:numFmt w:val="decimal"/>
      <w:lvlText w:val="5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" w15:restartNumberingAfterBreak="0">
    <w:nsid w:val="240750FD"/>
    <w:multiLevelType w:val="hybridMultilevel"/>
    <w:tmpl w:val="85D82A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A735B"/>
    <w:multiLevelType w:val="singleLevel"/>
    <w:tmpl w:val="7EE24C6E"/>
    <w:lvl w:ilvl="0">
      <w:start w:val="2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3" w15:restartNumberingAfterBreak="0">
    <w:nsid w:val="2F21467F"/>
    <w:multiLevelType w:val="hybridMultilevel"/>
    <w:tmpl w:val="812AA5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C025F6"/>
    <w:multiLevelType w:val="singleLevel"/>
    <w:tmpl w:val="33EC512E"/>
    <w:lvl w:ilvl="0">
      <w:start w:val="5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5" w15:restartNumberingAfterBreak="0">
    <w:nsid w:val="33737CEC"/>
    <w:multiLevelType w:val="singleLevel"/>
    <w:tmpl w:val="7812D370"/>
    <w:lvl w:ilvl="0">
      <w:start w:val="4"/>
      <w:numFmt w:val="decimal"/>
      <w:lvlText w:val="2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6" w15:restartNumberingAfterBreak="0">
    <w:nsid w:val="3F34659F"/>
    <w:multiLevelType w:val="singleLevel"/>
    <w:tmpl w:val="B1CED7D2"/>
    <w:lvl w:ilvl="0">
      <w:start w:val="4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7" w15:restartNumberingAfterBreak="0">
    <w:nsid w:val="40874773"/>
    <w:multiLevelType w:val="multilevel"/>
    <w:tmpl w:val="36D62528"/>
    <w:lvl w:ilvl="0">
      <w:start w:val="1"/>
      <w:numFmt w:val="decimal"/>
      <w:lvlText w:val="%1."/>
      <w:lvlJc w:val="left"/>
      <w:pPr>
        <w:tabs>
          <w:tab w:val="num" w:pos="72"/>
        </w:tabs>
        <w:ind w:left="72" w:hanging="72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tabs>
          <w:tab w:val="num" w:pos="144"/>
        </w:tabs>
        <w:ind w:left="14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31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92"/>
        </w:tabs>
        <w:ind w:left="4032" w:hanging="1440"/>
      </w:pPr>
      <w:rPr>
        <w:rFonts w:hint="default"/>
      </w:rPr>
    </w:lvl>
  </w:abstractNum>
  <w:abstractNum w:abstractNumId="8" w15:restartNumberingAfterBreak="0">
    <w:nsid w:val="416C0B77"/>
    <w:multiLevelType w:val="hybridMultilevel"/>
    <w:tmpl w:val="28BE87C4"/>
    <w:lvl w:ilvl="0" w:tplc="D0B080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uz-Cyrl-UZ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BD780B"/>
    <w:multiLevelType w:val="singleLevel"/>
    <w:tmpl w:val="1C683758"/>
    <w:lvl w:ilvl="0">
      <w:start w:val="3"/>
      <w:numFmt w:val="decimal"/>
      <w:lvlText w:val="2.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0" w15:restartNumberingAfterBreak="0">
    <w:nsid w:val="4BFF3B8C"/>
    <w:multiLevelType w:val="singleLevel"/>
    <w:tmpl w:val="34F87F6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PragmaticUZ" w:hAnsi="PragmaticUZ" w:hint="default"/>
        <w:b w:val="0"/>
        <w:i w:val="0"/>
        <w:sz w:val="24"/>
        <w:u w:val="none"/>
      </w:rPr>
    </w:lvl>
  </w:abstractNum>
  <w:abstractNum w:abstractNumId="11" w15:restartNumberingAfterBreak="0">
    <w:nsid w:val="50691FD4"/>
    <w:multiLevelType w:val="hybridMultilevel"/>
    <w:tmpl w:val="A2947B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3544551">
    <w:abstractNumId w:val="4"/>
  </w:num>
  <w:num w:numId="2" w16cid:durableId="1514030719">
    <w:abstractNumId w:val="5"/>
  </w:num>
  <w:num w:numId="3" w16cid:durableId="997424308">
    <w:abstractNumId w:val="9"/>
  </w:num>
  <w:num w:numId="4" w16cid:durableId="1252545177">
    <w:abstractNumId w:val="10"/>
  </w:num>
  <w:num w:numId="5" w16cid:durableId="16853023">
    <w:abstractNumId w:val="2"/>
  </w:num>
  <w:num w:numId="6" w16cid:durableId="2024436569">
    <w:abstractNumId w:val="6"/>
  </w:num>
  <w:num w:numId="7" w16cid:durableId="1743329175">
    <w:abstractNumId w:val="0"/>
  </w:num>
  <w:num w:numId="8" w16cid:durableId="981618590">
    <w:abstractNumId w:val="7"/>
  </w:num>
  <w:num w:numId="9" w16cid:durableId="886723022">
    <w:abstractNumId w:val="1"/>
  </w:num>
  <w:num w:numId="10" w16cid:durableId="516165135">
    <w:abstractNumId w:val="11"/>
  </w:num>
  <w:num w:numId="11" w16cid:durableId="424692248">
    <w:abstractNumId w:val="8"/>
  </w:num>
  <w:num w:numId="12" w16cid:durableId="838157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131078" w:nlCheck="1" w:checkStyle="0"/>
  <w:activeWritingStyle w:appName="MSWord" w:lang="ru-RU" w:vendorID="64" w:dllVersion="131078" w:nlCheck="1" w:checkStyle="0"/>
  <w:activeWritingStyle w:appName="MSWord" w:lang="en-US" w:vendorID="64" w:dllVersion="4096" w:nlCheck="1" w:checkStyle="0"/>
  <w:activeWritingStyle w:appName="MSWord" w:lang="ru-RU" w:vendorID="1" w:dllVersion="512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rawingGridHorizontalSpacing w:val="120"/>
  <w:displayHorizontalDrawingGridEvery w:val="2"/>
  <w:characterSpacingControl w:val="doNotCompress"/>
  <w:hdrShapeDefaults>
    <o:shapedefaults v:ext="edit" spidmax="3074" style="mso-wrap-style:none;mso-position-horizontal:center;mso-position-horizontal-relative:margin" fillcolor="white" stroke="f">
      <v:fill color="white"/>
      <v:stroke on="f"/>
      <v:textbox style="mso-fit-shape-to-text:t" inset="0,0,0,0"/>
      <o:colormru v:ext="edit" colors="#b9caff,#c2ddfa"/>
    </o:shapedefaults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CA7"/>
    <w:rsid w:val="0000033C"/>
    <w:rsid w:val="0000235F"/>
    <w:rsid w:val="00002BD7"/>
    <w:rsid w:val="00004312"/>
    <w:rsid w:val="0000566D"/>
    <w:rsid w:val="000066FD"/>
    <w:rsid w:val="00006D44"/>
    <w:rsid w:val="00006E46"/>
    <w:rsid w:val="00007358"/>
    <w:rsid w:val="00007850"/>
    <w:rsid w:val="00010CAF"/>
    <w:rsid w:val="000115C9"/>
    <w:rsid w:val="0001177E"/>
    <w:rsid w:val="00011BFB"/>
    <w:rsid w:val="00011E28"/>
    <w:rsid w:val="00013BA5"/>
    <w:rsid w:val="00014A89"/>
    <w:rsid w:val="00014DF7"/>
    <w:rsid w:val="00015FD7"/>
    <w:rsid w:val="0001674D"/>
    <w:rsid w:val="000175EF"/>
    <w:rsid w:val="00020FC7"/>
    <w:rsid w:val="000210A0"/>
    <w:rsid w:val="00022FD7"/>
    <w:rsid w:val="00024502"/>
    <w:rsid w:val="0002499C"/>
    <w:rsid w:val="00025284"/>
    <w:rsid w:val="00025A26"/>
    <w:rsid w:val="000303B0"/>
    <w:rsid w:val="00030737"/>
    <w:rsid w:val="00030910"/>
    <w:rsid w:val="000310DC"/>
    <w:rsid w:val="00033885"/>
    <w:rsid w:val="00033B7C"/>
    <w:rsid w:val="00035395"/>
    <w:rsid w:val="00035554"/>
    <w:rsid w:val="00036266"/>
    <w:rsid w:val="000367D2"/>
    <w:rsid w:val="00036C2C"/>
    <w:rsid w:val="000374C6"/>
    <w:rsid w:val="000406F0"/>
    <w:rsid w:val="000418F3"/>
    <w:rsid w:val="00042F3E"/>
    <w:rsid w:val="00043592"/>
    <w:rsid w:val="00044337"/>
    <w:rsid w:val="00046602"/>
    <w:rsid w:val="00046AAA"/>
    <w:rsid w:val="00046FAC"/>
    <w:rsid w:val="000471D1"/>
    <w:rsid w:val="00047C2B"/>
    <w:rsid w:val="0005116A"/>
    <w:rsid w:val="00051442"/>
    <w:rsid w:val="00052019"/>
    <w:rsid w:val="0005470D"/>
    <w:rsid w:val="000547B6"/>
    <w:rsid w:val="00054ADB"/>
    <w:rsid w:val="00054B15"/>
    <w:rsid w:val="00055015"/>
    <w:rsid w:val="00055763"/>
    <w:rsid w:val="000579F6"/>
    <w:rsid w:val="000606ED"/>
    <w:rsid w:val="00060EA2"/>
    <w:rsid w:val="000626CA"/>
    <w:rsid w:val="000629C5"/>
    <w:rsid w:val="0006386C"/>
    <w:rsid w:val="00064713"/>
    <w:rsid w:val="00066A28"/>
    <w:rsid w:val="00066F13"/>
    <w:rsid w:val="00067907"/>
    <w:rsid w:val="00067CED"/>
    <w:rsid w:val="0007216A"/>
    <w:rsid w:val="00072199"/>
    <w:rsid w:val="000730B2"/>
    <w:rsid w:val="00073F8A"/>
    <w:rsid w:val="00074C26"/>
    <w:rsid w:val="00076122"/>
    <w:rsid w:val="000763D5"/>
    <w:rsid w:val="00076556"/>
    <w:rsid w:val="00077EAB"/>
    <w:rsid w:val="00080659"/>
    <w:rsid w:val="00080879"/>
    <w:rsid w:val="00080A77"/>
    <w:rsid w:val="00080B4F"/>
    <w:rsid w:val="0008274F"/>
    <w:rsid w:val="00082967"/>
    <w:rsid w:val="00083CBF"/>
    <w:rsid w:val="00084A85"/>
    <w:rsid w:val="00085980"/>
    <w:rsid w:val="00086B57"/>
    <w:rsid w:val="000871C9"/>
    <w:rsid w:val="00087E3B"/>
    <w:rsid w:val="000901C8"/>
    <w:rsid w:val="00090236"/>
    <w:rsid w:val="000902A8"/>
    <w:rsid w:val="00090B5D"/>
    <w:rsid w:val="000916A3"/>
    <w:rsid w:val="00092C60"/>
    <w:rsid w:val="00093173"/>
    <w:rsid w:val="000933B7"/>
    <w:rsid w:val="000943C8"/>
    <w:rsid w:val="00094561"/>
    <w:rsid w:val="00094755"/>
    <w:rsid w:val="00094B59"/>
    <w:rsid w:val="000963DE"/>
    <w:rsid w:val="000966E0"/>
    <w:rsid w:val="000969DE"/>
    <w:rsid w:val="00096E7C"/>
    <w:rsid w:val="00096F6B"/>
    <w:rsid w:val="00097530"/>
    <w:rsid w:val="00097A81"/>
    <w:rsid w:val="000A0CC6"/>
    <w:rsid w:val="000A0E28"/>
    <w:rsid w:val="000A1533"/>
    <w:rsid w:val="000A1E5B"/>
    <w:rsid w:val="000A40BF"/>
    <w:rsid w:val="000A52CF"/>
    <w:rsid w:val="000A5E05"/>
    <w:rsid w:val="000B1242"/>
    <w:rsid w:val="000B1681"/>
    <w:rsid w:val="000B24B8"/>
    <w:rsid w:val="000B5377"/>
    <w:rsid w:val="000B5C78"/>
    <w:rsid w:val="000B60EC"/>
    <w:rsid w:val="000B65B5"/>
    <w:rsid w:val="000B7615"/>
    <w:rsid w:val="000B77BA"/>
    <w:rsid w:val="000B78A2"/>
    <w:rsid w:val="000B790D"/>
    <w:rsid w:val="000C0D04"/>
    <w:rsid w:val="000C2113"/>
    <w:rsid w:val="000C23EB"/>
    <w:rsid w:val="000C2D05"/>
    <w:rsid w:val="000C2EEC"/>
    <w:rsid w:val="000C3496"/>
    <w:rsid w:val="000C3B3B"/>
    <w:rsid w:val="000C44B9"/>
    <w:rsid w:val="000C5FE8"/>
    <w:rsid w:val="000C602C"/>
    <w:rsid w:val="000C66F7"/>
    <w:rsid w:val="000C6858"/>
    <w:rsid w:val="000C6876"/>
    <w:rsid w:val="000C7477"/>
    <w:rsid w:val="000C775C"/>
    <w:rsid w:val="000D09E2"/>
    <w:rsid w:val="000D12C1"/>
    <w:rsid w:val="000D1B53"/>
    <w:rsid w:val="000D1E74"/>
    <w:rsid w:val="000D2103"/>
    <w:rsid w:val="000D4E32"/>
    <w:rsid w:val="000D54B2"/>
    <w:rsid w:val="000D5640"/>
    <w:rsid w:val="000D6306"/>
    <w:rsid w:val="000D7148"/>
    <w:rsid w:val="000D75A0"/>
    <w:rsid w:val="000E0AFB"/>
    <w:rsid w:val="000E1158"/>
    <w:rsid w:val="000E12A2"/>
    <w:rsid w:val="000E13E3"/>
    <w:rsid w:val="000E2D84"/>
    <w:rsid w:val="000E551D"/>
    <w:rsid w:val="000E5CFF"/>
    <w:rsid w:val="000E5FFD"/>
    <w:rsid w:val="000F1540"/>
    <w:rsid w:val="000F197A"/>
    <w:rsid w:val="000F1AAF"/>
    <w:rsid w:val="000F3594"/>
    <w:rsid w:val="000F4084"/>
    <w:rsid w:val="000F5436"/>
    <w:rsid w:val="000F5AFD"/>
    <w:rsid w:val="000F5DFA"/>
    <w:rsid w:val="000F781F"/>
    <w:rsid w:val="00100B7D"/>
    <w:rsid w:val="00100CEA"/>
    <w:rsid w:val="00100F70"/>
    <w:rsid w:val="00101E82"/>
    <w:rsid w:val="00102552"/>
    <w:rsid w:val="0010281C"/>
    <w:rsid w:val="00102C1A"/>
    <w:rsid w:val="0010454E"/>
    <w:rsid w:val="001054E4"/>
    <w:rsid w:val="00105984"/>
    <w:rsid w:val="00105C84"/>
    <w:rsid w:val="001067D3"/>
    <w:rsid w:val="00106C49"/>
    <w:rsid w:val="00107DBA"/>
    <w:rsid w:val="00111603"/>
    <w:rsid w:val="001121EC"/>
    <w:rsid w:val="00115C08"/>
    <w:rsid w:val="00117FB2"/>
    <w:rsid w:val="00122AA7"/>
    <w:rsid w:val="0012448F"/>
    <w:rsid w:val="001252E9"/>
    <w:rsid w:val="001252FC"/>
    <w:rsid w:val="0012570E"/>
    <w:rsid w:val="001257AF"/>
    <w:rsid w:val="00125903"/>
    <w:rsid w:val="001263D6"/>
    <w:rsid w:val="00126719"/>
    <w:rsid w:val="0012757A"/>
    <w:rsid w:val="00130507"/>
    <w:rsid w:val="0013191C"/>
    <w:rsid w:val="00132387"/>
    <w:rsid w:val="00132A82"/>
    <w:rsid w:val="001331DC"/>
    <w:rsid w:val="00133B88"/>
    <w:rsid w:val="00133E13"/>
    <w:rsid w:val="00134262"/>
    <w:rsid w:val="00134650"/>
    <w:rsid w:val="00136AD3"/>
    <w:rsid w:val="00136FB7"/>
    <w:rsid w:val="0013742B"/>
    <w:rsid w:val="00137C22"/>
    <w:rsid w:val="00140D55"/>
    <w:rsid w:val="00141E2B"/>
    <w:rsid w:val="001426F0"/>
    <w:rsid w:val="00142B54"/>
    <w:rsid w:val="00143AF8"/>
    <w:rsid w:val="001447E4"/>
    <w:rsid w:val="00145651"/>
    <w:rsid w:val="00146633"/>
    <w:rsid w:val="001466C3"/>
    <w:rsid w:val="0014676B"/>
    <w:rsid w:val="00146AE2"/>
    <w:rsid w:val="00146C9B"/>
    <w:rsid w:val="00146F0F"/>
    <w:rsid w:val="00146F41"/>
    <w:rsid w:val="00150292"/>
    <w:rsid w:val="00150370"/>
    <w:rsid w:val="0015117A"/>
    <w:rsid w:val="00151495"/>
    <w:rsid w:val="001514C8"/>
    <w:rsid w:val="00151718"/>
    <w:rsid w:val="00151DCD"/>
    <w:rsid w:val="00153EAD"/>
    <w:rsid w:val="001544D7"/>
    <w:rsid w:val="00155592"/>
    <w:rsid w:val="00155D08"/>
    <w:rsid w:val="00156C38"/>
    <w:rsid w:val="00157628"/>
    <w:rsid w:val="0016010E"/>
    <w:rsid w:val="001608F3"/>
    <w:rsid w:val="001610F3"/>
    <w:rsid w:val="00161541"/>
    <w:rsid w:val="00161A2F"/>
    <w:rsid w:val="00161B45"/>
    <w:rsid w:val="00161F9D"/>
    <w:rsid w:val="00162782"/>
    <w:rsid w:val="00163750"/>
    <w:rsid w:val="00163F0F"/>
    <w:rsid w:val="001641E6"/>
    <w:rsid w:val="00166C3F"/>
    <w:rsid w:val="00166DE1"/>
    <w:rsid w:val="0016729D"/>
    <w:rsid w:val="001705AC"/>
    <w:rsid w:val="001708F2"/>
    <w:rsid w:val="00171E85"/>
    <w:rsid w:val="00173142"/>
    <w:rsid w:val="00173A95"/>
    <w:rsid w:val="00175838"/>
    <w:rsid w:val="00175B5A"/>
    <w:rsid w:val="00175BA6"/>
    <w:rsid w:val="001775C2"/>
    <w:rsid w:val="001777E2"/>
    <w:rsid w:val="00177A15"/>
    <w:rsid w:val="00177B2B"/>
    <w:rsid w:val="00180039"/>
    <w:rsid w:val="0018005D"/>
    <w:rsid w:val="00180294"/>
    <w:rsid w:val="00180F82"/>
    <w:rsid w:val="00181071"/>
    <w:rsid w:val="001819A4"/>
    <w:rsid w:val="00182466"/>
    <w:rsid w:val="001826FA"/>
    <w:rsid w:val="0018299B"/>
    <w:rsid w:val="00182D2E"/>
    <w:rsid w:val="001834E6"/>
    <w:rsid w:val="00183E11"/>
    <w:rsid w:val="001844CB"/>
    <w:rsid w:val="00184A7C"/>
    <w:rsid w:val="00184BEA"/>
    <w:rsid w:val="001851D4"/>
    <w:rsid w:val="00185EB7"/>
    <w:rsid w:val="00186AEB"/>
    <w:rsid w:val="001875B6"/>
    <w:rsid w:val="00187A01"/>
    <w:rsid w:val="0019158A"/>
    <w:rsid w:val="00193808"/>
    <w:rsid w:val="00193B4B"/>
    <w:rsid w:val="0019425A"/>
    <w:rsid w:val="00195686"/>
    <w:rsid w:val="00195899"/>
    <w:rsid w:val="00196233"/>
    <w:rsid w:val="00196E6D"/>
    <w:rsid w:val="00197BB9"/>
    <w:rsid w:val="00197F3C"/>
    <w:rsid w:val="001A1249"/>
    <w:rsid w:val="001A260B"/>
    <w:rsid w:val="001A2723"/>
    <w:rsid w:val="001A2D93"/>
    <w:rsid w:val="001A3567"/>
    <w:rsid w:val="001A536E"/>
    <w:rsid w:val="001A6DC0"/>
    <w:rsid w:val="001A72C6"/>
    <w:rsid w:val="001B0FCD"/>
    <w:rsid w:val="001B32E0"/>
    <w:rsid w:val="001B48ED"/>
    <w:rsid w:val="001B4B2C"/>
    <w:rsid w:val="001B5763"/>
    <w:rsid w:val="001B5C6A"/>
    <w:rsid w:val="001B5FAC"/>
    <w:rsid w:val="001C1204"/>
    <w:rsid w:val="001C1594"/>
    <w:rsid w:val="001C175B"/>
    <w:rsid w:val="001C24B6"/>
    <w:rsid w:val="001C26C1"/>
    <w:rsid w:val="001C317C"/>
    <w:rsid w:val="001C3E93"/>
    <w:rsid w:val="001C43BE"/>
    <w:rsid w:val="001C493B"/>
    <w:rsid w:val="001C4C99"/>
    <w:rsid w:val="001C54DB"/>
    <w:rsid w:val="001C6A6C"/>
    <w:rsid w:val="001C7B43"/>
    <w:rsid w:val="001C7FBB"/>
    <w:rsid w:val="001D081E"/>
    <w:rsid w:val="001D1542"/>
    <w:rsid w:val="001D26F1"/>
    <w:rsid w:val="001D2B73"/>
    <w:rsid w:val="001D2F0B"/>
    <w:rsid w:val="001D32B9"/>
    <w:rsid w:val="001D365A"/>
    <w:rsid w:val="001D3DEF"/>
    <w:rsid w:val="001D3F66"/>
    <w:rsid w:val="001D4E8B"/>
    <w:rsid w:val="001D59BC"/>
    <w:rsid w:val="001D5FB3"/>
    <w:rsid w:val="001D6375"/>
    <w:rsid w:val="001D67A8"/>
    <w:rsid w:val="001D77F6"/>
    <w:rsid w:val="001E21BE"/>
    <w:rsid w:val="001E291F"/>
    <w:rsid w:val="001E2C89"/>
    <w:rsid w:val="001E4497"/>
    <w:rsid w:val="001E462C"/>
    <w:rsid w:val="001E55B9"/>
    <w:rsid w:val="001E74B3"/>
    <w:rsid w:val="001F1288"/>
    <w:rsid w:val="001F1BC0"/>
    <w:rsid w:val="001F2756"/>
    <w:rsid w:val="001F3043"/>
    <w:rsid w:val="001F3E9B"/>
    <w:rsid w:val="001F786F"/>
    <w:rsid w:val="00202EBE"/>
    <w:rsid w:val="00203972"/>
    <w:rsid w:val="002040FE"/>
    <w:rsid w:val="0020497D"/>
    <w:rsid w:val="00204D51"/>
    <w:rsid w:val="0020512B"/>
    <w:rsid w:val="00207E26"/>
    <w:rsid w:val="0021002F"/>
    <w:rsid w:val="00210102"/>
    <w:rsid w:val="00210FCA"/>
    <w:rsid w:val="002124C2"/>
    <w:rsid w:val="00212675"/>
    <w:rsid w:val="00212A21"/>
    <w:rsid w:val="00212B04"/>
    <w:rsid w:val="00213C37"/>
    <w:rsid w:val="00215216"/>
    <w:rsid w:val="00217BF7"/>
    <w:rsid w:val="0022024F"/>
    <w:rsid w:val="002203CB"/>
    <w:rsid w:val="00222235"/>
    <w:rsid w:val="00222794"/>
    <w:rsid w:val="00222819"/>
    <w:rsid w:val="00222A24"/>
    <w:rsid w:val="00223906"/>
    <w:rsid w:val="00223FD3"/>
    <w:rsid w:val="002240EA"/>
    <w:rsid w:val="002248A4"/>
    <w:rsid w:val="00224EF7"/>
    <w:rsid w:val="00225421"/>
    <w:rsid w:val="00226E34"/>
    <w:rsid w:val="00226FC0"/>
    <w:rsid w:val="00230991"/>
    <w:rsid w:val="00232301"/>
    <w:rsid w:val="002326BF"/>
    <w:rsid w:val="00233067"/>
    <w:rsid w:val="00234344"/>
    <w:rsid w:val="00235798"/>
    <w:rsid w:val="002366D7"/>
    <w:rsid w:val="00240DC3"/>
    <w:rsid w:val="00242285"/>
    <w:rsid w:val="00242414"/>
    <w:rsid w:val="00242D5D"/>
    <w:rsid w:val="002433A8"/>
    <w:rsid w:val="00243812"/>
    <w:rsid w:val="00245C71"/>
    <w:rsid w:val="00245D0F"/>
    <w:rsid w:val="00245ECA"/>
    <w:rsid w:val="002469C5"/>
    <w:rsid w:val="0025013D"/>
    <w:rsid w:val="002501E8"/>
    <w:rsid w:val="00252148"/>
    <w:rsid w:val="002538AE"/>
    <w:rsid w:val="00253C49"/>
    <w:rsid w:val="00253CDE"/>
    <w:rsid w:val="00254C5B"/>
    <w:rsid w:val="002560BE"/>
    <w:rsid w:val="00257B30"/>
    <w:rsid w:val="00260973"/>
    <w:rsid w:val="00260BA3"/>
    <w:rsid w:val="00260D58"/>
    <w:rsid w:val="00264876"/>
    <w:rsid w:val="00264B98"/>
    <w:rsid w:val="00264EB8"/>
    <w:rsid w:val="0026601E"/>
    <w:rsid w:val="00266440"/>
    <w:rsid w:val="00267DC9"/>
    <w:rsid w:val="00270006"/>
    <w:rsid w:val="002703B8"/>
    <w:rsid w:val="00271BBA"/>
    <w:rsid w:val="0027382D"/>
    <w:rsid w:val="00273862"/>
    <w:rsid w:val="00273BB0"/>
    <w:rsid w:val="00275069"/>
    <w:rsid w:val="00275594"/>
    <w:rsid w:val="0027683C"/>
    <w:rsid w:val="00276F3F"/>
    <w:rsid w:val="002773A9"/>
    <w:rsid w:val="002776AE"/>
    <w:rsid w:val="00277E9B"/>
    <w:rsid w:val="0028087F"/>
    <w:rsid w:val="00282E2F"/>
    <w:rsid w:val="00285005"/>
    <w:rsid w:val="002861BE"/>
    <w:rsid w:val="00286865"/>
    <w:rsid w:val="0028743A"/>
    <w:rsid w:val="002938E0"/>
    <w:rsid w:val="002954FD"/>
    <w:rsid w:val="0029626F"/>
    <w:rsid w:val="002A0C95"/>
    <w:rsid w:val="002A0CB6"/>
    <w:rsid w:val="002A325A"/>
    <w:rsid w:val="002A5505"/>
    <w:rsid w:val="002A67A0"/>
    <w:rsid w:val="002A6A02"/>
    <w:rsid w:val="002A7CA7"/>
    <w:rsid w:val="002B0EF8"/>
    <w:rsid w:val="002B2307"/>
    <w:rsid w:val="002B31BA"/>
    <w:rsid w:val="002B544A"/>
    <w:rsid w:val="002B5C9C"/>
    <w:rsid w:val="002B5E42"/>
    <w:rsid w:val="002C023B"/>
    <w:rsid w:val="002C0424"/>
    <w:rsid w:val="002C0506"/>
    <w:rsid w:val="002C054B"/>
    <w:rsid w:val="002C057A"/>
    <w:rsid w:val="002C0A87"/>
    <w:rsid w:val="002C2E30"/>
    <w:rsid w:val="002C3049"/>
    <w:rsid w:val="002C3088"/>
    <w:rsid w:val="002C36DB"/>
    <w:rsid w:val="002C3745"/>
    <w:rsid w:val="002C41D4"/>
    <w:rsid w:val="002C4283"/>
    <w:rsid w:val="002C5114"/>
    <w:rsid w:val="002C5C78"/>
    <w:rsid w:val="002C5FC3"/>
    <w:rsid w:val="002C6167"/>
    <w:rsid w:val="002C6F77"/>
    <w:rsid w:val="002C72AB"/>
    <w:rsid w:val="002C75C8"/>
    <w:rsid w:val="002D0CB4"/>
    <w:rsid w:val="002D2047"/>
    <w:rsid w:val="002D28F7"/>
    <w:rsid w:val="002D3784"/>
    <w:rsid w:val="002D4C37"/>
    <w:rsid w:val="002D792F"/>
    <w:rsid w:val="002E0AFA"/>
    <w:rsid w:val="002E125F"/>
    <w:rsid w:val="002E1E5E"/>
    <w:rsid w:val="002E246E"/>
    <w:rsid w:val="002E27DC"/>
    <w:rsid w:val="002E2EED"/>
    <w:rsid w:val="002E3C6E"/>
    <w:rsid w:val="002E5118"/>
    <w:rsid w:val="002E7831"/>
    <w:rsid w:val="002F009C"/>
    <w:rsid w:val="002F0172"/>
    <w:rsid w:val="002F0771"/>
    <w:rsid w:val="002F09B3"/>
    <w:rsid w:val="002F1C82"/>
    <w:rsid w:val="002F3B0F"/>
    <w:rsid w:val="002F49A6"/>
    <w:rsid w:val="002F4AB1"/>
    <w:rsid w:val="002F4FD4"/>
    <w:rsid w:val="002F6A39"/>
    <w:rsid w:val="002F6BAB"/>
    <w:rsid w:val="002F7121"/>
    <w:rsid w:val="002F755D"/>
    <w:rsid w:val="002F7BCC"/>
    <w:rsid w:val="002F7EE4"/>
    <w:rsid w:val="00302BE3"/>
    <w:rsid w:val="00303DAB"/>
    <w:rsid w:val="00303FD3"/>
    <w:rsid w:val="0030606A"/>
    <w:rsid w:val="00306377"/>
    <w:rsid w:val="003113C2"/>
    <w:rsid w:val="003126A5"/>
    <w:rsid w:val="003142F4"/>
    <w:rsid w:val="00314621"/>
    <w:rsid w:val="00314A95"/>
    <w:rsid w:val="0031521E"/>
    <w:rsid w:val="0031555F"/>
    <w:rsid w:val="00320179"/>
    <w:rsid w:val="00321821"/>
    <w:rsid w:val="00321C06"/>
    <w:rsid w:val="00321F8E"/>
    <w:rsid w:val="0032334D"/>
    <w:rsid w:val="003243BF"/>
    <w:rsid w:val="0032563D"/>
    <w:rsid w:val="0032591B"/>
    <w:rsid w:val="00326749"/>
    <w:rsid w:val="003300DE"/>
    <w:rsid w:val="003305C2"/>
    <w:rsid w:val="00330691"/>
    <w:rsid w:val="00330A30"/>
    <w:rsid w:val="00330E52"/>
    <w:rsid w:val="0033142D"/>
    <w:rsid w:val="00332E4F"/>
    <w:rsid w:val="00332F88"/>
    <w:rsid w:val="00333547"/>
    <w:rsid w:val="00337A7C"/>
    <w:rsid w:val="00337D8F"/>
    <w:rsid w:val="00340995"/>
    <w:rsid w:val="00341F5A"/>
    <w:rsid w:val="00342155"/>
    <w:rsid w:val="0034428B"/>
    <w:rsid w:val="00344655"/>
    <w:rsid w:val="00344F2E"/>
    <w:rsid w:val="00346AB2"/>
    <w:rsid w:val="00347E4B"/>
    <w:rsid w:val="00350027"/>
    <w:rsid w:val="00351848"/>
    <w:rsid w:val="00351D1A"/>
    <w:rsid w:val="0035239E"/>
    <w:rsid w:val="00352658"/>
    <w:rsid w:val="00353267"/>
    <w:rsid w:val="00355143"/>
    <w:rsid w:val="00356853"/>
    <w:rsid w:val="00356A13"/>
    <w:rsid w:val="00357540"/>
    <w:rsid w:val="00357B9C"/>
    <w:rsid w:val="00357C47"/>
    <w:rsid w:val="00360B66"/>
    <w:rsid w:val="00360F77"/>
    <w:rsid w:val="00363C44"/>
    <w:rsid w:val="003643E0"/>
    <w:rsid w:val="003648BA"/>
    <w:rsid w:val="0036509B"/>
    <w:rsid w:val="00367518"/>
    <w:rsid w:val="00367A7F"/>
    <w:rsid w:val="00372A63"/>
    <w:rsid w:val="00372F10"/>
    <w:rsid w:val="003730CE"/>
    <w:rsid w:val="0037406A"/>
    <w:rsid w:val="00374075"/>
    <w:rsid w:val="003754FD"/>
    <w:rsid w:val="00376056"/>
    <w:rsid w:val="00376DEE"/>
    <w:rsid w:val="003801EB"/>
    <w:rsid w:val="003803B3"/>
    <w:rsid w:val="00381160"/>
    <w:rsid w:val="00382AF1"/>
    <w:rsid w:val="00382F7C"/>
    <w:rsid w:val="0038352A"/>
    <w:rsid w:val="0038376B"/>
    <w:rsid w:val="00386515"/>
    <w:rsid w:val="0038689F"/>
    <w:rsid w:val="00386AB9"/>
    <w:rsid w:val="00387471"/>
    <w:rsid w:val="00387EB7"/>
    <w:rsid w:val="00390761"/>
    <w:rsid w:val="003909BD"/>
    <w:rsid w:val="003938D3"/>
    <w:rsid w:val="00393A43"/>
    <w:rsid w:val="00393B09"/>
    <w:rsid w:val="003940B0"/>
    <w:rsid w:val="00394CD9"/>
    <w:rsid w:val="00395E73"/>
    <w:rsid w:val="00396F23"/>
    <w:rsid w:val="00396FFA"/>
    <w:rsid w:val="00397006"/>
    <w:rsid w:val="0039711D"/>
    <w:rsid w:val="003A07F8"/>
    <w:rsid w:val="003A0DCD"/>
    <w:rsid w:val="003A10F1"/>
    <w:rsid w:val="003A11AE"/>
    <w:rsid w:val="003A11BF"/>
    <w:rsid w:val="003A1BCE"/>
    <w:rsid w:val="003A1D9D"/>
    <w:rsid w:val="003A2224"/>
    <w:rsid w:val="003A36C6"/>
    <w:rsid w:val="003A384A"/>
    <w:rsid w:val="003A460E"/>
    <w:rsid w:val="003A51C0"/>
    <w:rsid w:val="003A6C49"/>
    <w:rsid w:val="003B33F1"/>
    <w:rsid w:val="003B37AB"/>
    <w:rsid w:val="003B3913"/>
    <w:rsid w:val="003B3AC6"/>
    <w:rsid w:val="003B419B"/>
    <w:rsid w:val="003B4B88"/>
    <w:rsid w:val="003B4ED6"/>
    <w:rsid w:val="003C01B0"/>
    <w:rsid w:val="003C02CC"/>
    <w:rsid w:val="003C11CE"/>
    <w:rsid w:val="003C188B"/>
    <w:rsid w:val="003C25FF"/>
    <w:rsid w:val="003C4140"/>
    <w:rsid w:val="003C4D54"/>
    <w:rsid w:val="003C4FC6"/>
    <w:rsid w:val="003C63CC"/>
    <w:rsid w:val="003D0B23"/>
    <w:rsid w:val="003D1F3B"/>
    <w:rsid w:val="003D2C7D"/>
    <w:rsid w:val="003D2DED"/>
    <w:rsid w:val="003D3ADF"/>
    <w:rsid w:val="003D60EF"/>
    <w:rsid w:val="003D61BE"/>
    <w:rsid w:val="003D652E"/>
    <w:rsid w:val="003D6C40"/>
    <w:rsid w:val="003D72DF"/>
    <w:rsid w:val="003D73CA"/>
    <w:rsid w:val="003E0FCC"/>
    <w:rsid w:val="003E29DA"/>
    <w:rsid w:val="003E35A4"/>
    <w:rsid w:val="003E3CFA"/>
    <w:rsid w:val="003E414C"/>
    <w:rsid w:val="003E4D6D"/>
    <w:rsid w:val="003E5B74"/>
    <w:rsid w:val="003E631F"/>
    <w:rsid w:val="003E6D16"/>
    <w:rsid w:val="003E7B75"/>
    <w:rsid w:val="003F01A6"/>
    <w:rsid w:val="003F065E"/>
    <w:rsid w:val="003F0ACF"/>
    <w:rsid w:val="003F0EA7"/>
    <w:rsid w:val="003F0F83"/>
    <w:rsid w:val="003F1E8E"/>
    <w:rsid w:val="003F1EB6"/>
    <w:rsid w:val="003F1F7A"/>
    <w:rsid w:val="003F3498"/>
    <w:rsid w:val="003F4A18"/>
    <w:rsid w:val="003F4DE0"/>
    <w:rsid w:val="003F698E"/>
    <w:rsid w:val="003F72F3"/>
    <w:rsid w:val="003F743C"/>
    <w:rsid w:val="003F7681"/>
    <w:rsid w:val="004025DE"/>
    <w:rsid w:val="00402D2E"/>
    <w:rsid w:val="00402DA4"/>
    <w:rsid w:val="00403577"/>
    <w:rsid w:val="00403C1C"/>
    <w:rsid w:val="00406C8F"/>
    <w:rsid w:val="0040712C"/>
    <w:rsid w:val="00410C59"/>
    <w:rsid w:val="00413130"/>
    <w:rsid w:val="004138DA"/>
    <w:rsid w:val="00414824"/>
    <w:rsid w:val="004148A1"/>
    <w:rsid w:val="00415611"/>
    <w:rsid w:val="00415616"/>
    <w:rsid w:val="00415B5D"/>
    <w:rsid w:val="00416456"/>
    <w:rsid w:val="00417242"/>
    <w:rsid w:val="0041795E"/>
    <w:rsid w:val="00421E64"/>
    <w:rsid w:val="00422EB2"/>
    <w:rsid w:val="004237E0"/>
    <w:rsid w:val="004242D4"/>
    <w:rsid w:val="0042473F"/>
    <w:rsid w:val="004255AC"/>
    <w:rsid w:val="00426AEC"/>
    <w:rsid w:val="004275FC"/>
    <w:rsid w:val="00427E54"/>
    <w:rsid w:val="00430412"/>
    <w:rsid w:val="004323C7"/>
    <w:rsid w:val="004327E0"/>
    <w:rsid w:val="00432F45"/>
    <w:rsid w:val="00433BAA"/>
    <w:rsid w:val="00434041"/>
    <w:rsid w:val="004355B4"/>
    <w:rsid w:val="004361A5"/>
    <w:rsid w:val="00436846"/>
    <w:rsid w:val="004369EC"/>
    <w:rsid w:val="00436DBA"/>
    <w:rsid w:val="004402BF"/>
    <w:rsid w:val="004405F9"/>
    <w:rsid w:val="00440DA8"/>
    <w:rsid w:val="00442319"/>
    <w:rsid w:val="0044252A"/>
    <w:rsid w:val="0044359E"/>
    <w:rsid w:val="00444FBC"/>
    <w:rsid w:val="00447BE6"/>
    <w:rsid w:val="00450D6F"/>
    <w:rsid w:val="00454F33"/>
    <w:rsid w:val="00454F38"/>
    <w:rsid w:val="00455179"/>
    <w:rsid w:val="00455475"/>
    <w:rsid w:val="00455571"/>
    <w:rsid w:val="00456AC3"/>
    <w:rsid w:val="004571AE"/>
    <w:rsid w:val="004602F4"/>
    <w:rsid w:val="00460CD3"/>
    <w:rsid w:val="0046180B"/>
    <w:rsid w:val="00463264"/>
    <w:rsid w:val="00463561"/>
    <w:rsid w:val="00463D80"/>
    <w:rsid w:val="004651D6"/>
    <w:rsid w:val="00466685"/>
    <w:rsid w:val="004668AA"/>
    <w:rsid w:val="00467409"/>
    <w:rsid w:val="00467780"/>
    <w:rsid w:val="00470331"/>
    <w:rsid w:val="0047103B"/>
    <w:rsid w:val="00471094"/>
    <w:rsid w:val="00471257"/>
    <w:rsid w:val="004727E3"/>
    <w:rsid w:val="00473562"/>
    <w:rsid w:val="00473978"/>
    <w:rsid w:val="00474D58"/>
    <w:rsid w:val="00475172"/>
    <w:rsid w:val="00475343"/>
    <w:rsid w:val="0047534E"/>
    <w:rsid w:val="004756A9"/>
    <w:rsid w:val="004758ED"/>
    <w:rsid w:val="00475C89"/>
    <w:rsid w:val="00475CE7"/>
    <w:rsid w:val="004801D9"/>
    <w:rsid w:val="00480B13"/>
    <w:rsid w:val="0048187A"/>
    <w:rsid w:val="00482D26"/>
    <w:rsid w:val="00483064"/>
    <w:rsid w:val="00483952"/>
    <w:rsid w:val="004845F5"/>
    <w:rsid w:val="00484EAF"/>
    <w:rsid w:val="00485515"/>
    <w:rsid w:val="004855BD"/>
    <w:rsid w:val="00485C2D"/>
    <w:rsid w:val="00485DF5"/>
    <w:rsid w:val="00485F79"/>
    <w:rsid w:val="004864BA"/>
    <w:rsid w:val="004869F8"/>
    <w:rsid w:val="0048705B"/>
    <w:rsid w:val="004909AC"/>
    <w:rsid w:val="004909D4"/>
    <w:rsid w:val="00491734"/>
    <w:rsid w:val="004931D6"/>
    <w:rsid w:val="00493CF1"/>
    <w:rsid w:val="004940C6"/>
    <w:rsid w:val="0049447B"/>
    <w:rsid w:val="00494E09"/>
    <w:rsid w:val="00496B80"/>
    <w:rsid w:val="004A107C"/>
    <w:rsid w:val="004A1158"/>
    <w:rsid w:val="004A11EC"/>
    <w:rsid w:val="004A1219"/>
    <w:rsid w:val="004A3B5B"/>
    <w:rsid w:val="004A4348"/>
    <w:rsid w:val="004A4B46"/>
    <w:rsid w:val="004A4DB9"/>
    <w:rsid w:val="004A4E86"/>
    <w:rsid w:val="004A5889"/>
    <w:rsid w:val="004A58DD"/>
    <w:rsid w:val="004A5AB3"/>
    <w:rsid w:val="004A66B5"/>
    <w:rsid w:val="004A7607"/>
    <w:rsid w:val="004B0DD6"/>
    <w:rsid w:val="004B308A"/>
    <w:rsid w:val="004B3519"/>
    <w:rsid w:val="004B3C65"/>
    <w:rsid w:val="004B4DCF"/>
    <w:rsid w:val="004B512A"/>
    <w:rsid w:val="004B5464"/>
    <w:rsid w:val="004B63BF"/>
    <w:rsid w:val="004B703B"/>
    <w:rsid w:val="004B77A2"/>
    <w:rsid w:val="004B7D14"/>
    <w:rsid w:val="004C0DA7"/>
    <w:rsid w:val="004C1166"/>
    <w:rsid w:val="004C1D52"/>
    <w:rsid w:val="004C2640"/>
    <w:rsid w:val="004C2A0C"/>
    <w:rsid w:val="004C3B74"/>
    <w:rsid w:val="004C4BAF"/>
    <w:rsid w:val="004C6ADD"/>
    <w:rsid w:val="004C6B09"/>
    <w:rsid w:val="004C71A1"/>
    <w:rsid w:val="004C7316"/>
    <w:rsid w:val="004C742A"/>
    <w:rsid w:val="004C744D"/>
    <w:rsid w:val="004D0136"/>
    <w:rsid w:val="004D0A1A"/>
    <w:rsid w:val="004D0D6A"/>
    <w:rsid w:val="004D3053"/>
    <w:rsid w:val="004D30C7"/>
    <w:rsid w:val="004D3294"/>
    <w:rsid w:val="004D356B"/>
    <w:rsid w:val="004D3D11"/>
    <w:rsid w:val="004D4363"/>
    <w:rsid w:val="004D49FD"/>
    <w:rsid w:val="004D59E7"/>
    <w:rsid w:val="004D6709"/>
    <w:rsid w:val="004E0396"/>
    <w:rsid w:val="004E0C9E"/>
    <w:rsid w:val="004E16EB"/>
    <w:rsid w:val="004E2FD2"/>
    <w:rsid w:val="004E474C"/>
    <w:rsid w:val="004E502E"/>
    <w:rsid w:val="004E58A4"/>
    <w:rsid w:val="004E5E01"/>
    <w:rsid w:val="004E62F6"/>
    <w:rsid w:val="004E6345"/>
    <w:rsid w:val="004E6BF4"/>
    <w:rsid w:val="004E71B1"/>
    <w:rsid w:val="004E776F"/>
    <w:rsid w:val="004F208F"/>
    <w:rsid w:val="004F306E"/>
    <w:rsid w:val="004F33A1"/>
    <w:rsid w:val="004F3487"/>
    <w:rsid w:val="004F34E7"/>
    <w:rsid w:val="004F62E7"/>
    <w:rsid w:val="004F679E"/>
    <w:rsid w:val="004F738B"/>
    <w:rsid w:val="00500187"/>
    <w:rsid w:val="00501B86"/>
    <w:rsid w:val="00503B0F"/>
    <w:rsid w:val="00504C7B"/>
    <w:rsid w:val="00504CA9"/>
    <w:rsid w:val="00504E33"/>
    <w:rsid w:val="005057EB"/>
    <w:rsid w:val="00505CE6"/>
    <w:rsid w:val="00506189"/>
    <w:rsid w:val="0050690A"/>
    <w:rsid w:val="00507BE8"/>
    <w:rsid w:val="00507E9C"/>
    <w:rsid w:val="00510226"/>
    <w:rsid w:val="00512C44"/>
    <w:rsid w:val="005130BE"/>
    <w:rsid w:val="0051332A"/>
    <w:rsid w:val="005161E3"/>
    <w:rsid w:val="005162EC"/>
    <w:rsid w:val="005169DD"/>
    <w:rsid w:val="00516FCB"/>
    <w:rsid w:val="005173C2"/>
    <w:rsid w:val="005177CA"/>
    <w:rsid w:val="00517C25"/>
    <w:rsid w:val="00520CAB"/>
    <w:rsid w:val="00521160"/>
    <w:rsid w:val="00521836"/>
    <w:rsid w:val="00521B2A"/>
    <w:rsid w:val="00521E50"/>
    <w:rsid w:val="00525AA6"/>
    <w:rsid w:val="005267CA"/>
    <w:rsid w:val="00530298"/>
    <w:rsid w:val="005304F5"/>
    <w:rsid w:val="00530F12"/>
    <w:rsid w:val="0053110A"/>
    <w:rsid w:val="00531D0E"/>
    <w:rsid w:val="00534A9E"/>
    <w:rsid w:val="00534B9C"/>
    <w:rsid w:val="00534F2D"/>
    <w:rsid w:val="005354F6"/>
    <w:rsid w:val="00535D6D"/>
    <w:rsid w:val="0053666B"/>
    <w:rsid w:val="005369E6"/>
    <w:rsid w:val="00537F94"/>
    <w:rsid w:val="00540B4F"/>
    <w:rsid w:val="0054381A"/>
    <w:rsid w:val="005438A1"/>
    <w:rsid w:val="00544BBF"/>
    <w:rsid w:val="00545934"/>
    <w:rsid w:val="00546204"/>
    <w:rsid w:val="00546699"/>
    <w:rsid w:val="0054701F"/>
    <w:rsid w:val="00547882"/>
    <w:rsid w:val="00552B03"/>
    <w:rsid w:val="00553265"/>
    <w:rsid w:val="005539CE"/>
    <w:rsid w:val="00553A25"/>
    <w:rsid w:val="00553BE9"/>
    <w:rsid w:val="005555FC"/>
    <w:rsid w:val="00555652"/>
    <w:rsid w:val="005566BF"/>
    <w:rsid w:val="0055681E"/>
    <w:rsid w:val="005569B3"/>
    <w:rsid w:val="00556D05"/>
    <w:rsid w:val="0055726A"/>
    <w:rsid w:val="00560525"/>
    <w:rsid w:val="00560E05"/>
    <w:rsid w:val="00561699"/>
    <w:rsid w:val="00561CA3"/>
    <w:rsid w:val="0056276B"/>
    <w:rsid w:val="00562F5A"/>
    <w:rsid w:val="0056338F"/>
    <w:rsid w:val="005637CC"/>
    <w:rsid w:val="0056586C"/>
    <w:rsid w:val="00565FB4"/>
    <w:rsid w:val="00567E06"/>
    <w:rsid w:val="00571B16"/>
    <w:rsid w:val="00571D93"/>
    <w:rsid w:val="00572717"/>
    <w:rsid w:val="00574B5F"/>
    <w:rsid w:val="005754F2"/>
    <w:rsid w:val="005767C7"/>
    <w:rsid w:val="00577A2C"/>
    <w:rsid w:val="00577CE4"/>
    <w:rsid w:val="00577EAF"/>
    <w:rsid w:val="005817A3"/>
    <w:rsid w:val="00581B23"/>
    <w:rsid w:val="00581F2F"/>
    <w:rsid w:val="0058213D"/>
    <w:rsid w:val="00582959"/>
    <w:rsid w:val="0058369C"/>
    <w:rsid w:val="00583A39"/>
    <w:rsid w:val="00584DED"/>
    <w:rsid w:val="00585361"/>
    <w:rsid w:val="00585B93"/>
    <w:rsid w:val="005863E0"/>
    <w:rsid w:val="005867B2"/>
    <w:rsid w:val="00586CAD"/>
    <w:rsid w:val="005873CC"/>
    <w:rsid w:val="00590345"/>
    <w:rsid w:val="00590891"/>
    <w:rsid w:val="00590AC9"/>
    <w:rsid w:val="00591165"/>
    <w:rsid w:val="00594867"/>
    <w:rsid w:val="00594B63"/>
    <w:rsid w:val="00594D67"/>
    <w:rsid w:val="00594F46"/>
    <w:rsid w:val="0059639F"/>
    <w:rsid w:val="00596DEA"/>
    <w:rsid w:val="00596F2F"/>
    <w:rsid w:val="00597D1E"/>
    <w:rsid w:val="005A0C48"/>
    <w:rsid w:val="005A1B84"/>
    <w:rsid w:val="005A200A"/>
    <w:rsid w:val="005A2344"/>
    <w:rsid w:val="005A29BD"/>
    <w:rsid w:val="005A3FE1"/>
    <w:rsid w:val="005A62E9"/>
    <w:rsid w:val="005B0A00"/>
    <w:rsid w:val="005B0FE5"/>
    <w:rsid w:val="005B124C"/>
    <w:rsid w:val="005B1DFB"/>
    <w:rsid w:val="005B2438"/>
    <w:rsid w:val="005B3126"/>
    <w:rsid w:val="005B4AF2"/>
    <w:rsid w:val="005B5283"/>
    <w:rsid w:val="005B7518"/>
    <w:rsid w:val="005B7EED"/>
    <w:rsid w:val="005C0C56"/>
    <w:rsid w:val="005C10B0"/>
    <w:rsid w:val="005C1AB7"/>
    <w:rsid w:val="005C26F4"/>
    <w:rsid w:val="005C3216"/>
    <w:rsid w:val="005C3643"/>
    <w:rsid w:val="005C3676"/>
    <w:rsid w:val="005C45C9"/>
    <w:rsid w:val="005C4CDB"/>
    <w:rsid w:val="005C5AA4"/>
    <w:rsid w:val="005C5BE8"/>
    <w:rsid w:val="005C6F8D"/>
    <w:rsid w:val="005C75B1"/>
    <w:rsid w:val="005C7E2C"/>
    <w:rsid w:val="005D0188"/>
    <w:rsid w:val="005D0E17"/>
    <w:rsid w:val="005D141D"/>
    <w:rsid w:val="005D1895"/>
    <w:rsid w:val="005D206F"/>
    <w:rsid w:val="005D2374"/>
    <w:rsid w:val="005D428E"/>
    <w:rsid w:val="005D4488"/>
    <w:rsid w:val="005D4ECB"/>
    <w:rsid w:val="005D613C"/>
    <w:rsid w:val="005D64D7"/>
    <w:rsid w:val="005E052D"/>
    <w:rsid w:val="005E0629"/>
    <w:rsid w:val="005E0B23"/>
    <w:rsid w:val="005E19C2"/>
    <w:rsid w:val="005E1AC7"/>
    <w:rsid w:val="005E1EE0"/>
    <w:rsid w:val="005E2232"/>
    <w:rsid w:val="005E37CB"/>
    <w:rsid w:val="005E3A45"/>
    <w:rsid w:val="005E4D75"/>
    <w:rsid w:val="005E5838"/>
    <w:rsid w:val="005E7037"/>
    <w:rsid w:val="005E7161"/>
    <w:rsid w:val="005E7882"/>
    <w:rsid w:val="005E7C55"/>
    <w:rsid w:val="005E7C8F"/>
    <w:rsid w:val="005F18E8"/>
    <w:rsid w:val="005F18F4"/>
    <w:rsid w:val="005F1974"/>
    <w:rsid w:val="005F2794"/>
    <w:rsid w:val="005F3993"/>
    <w:rsid w:val="005F4C89"/>
    <w:rsid w:val="005F4F51"/>
    <w:rsid w:val="005F6DAE"/>
    <w:rsid w:val="005F6F22"/>
    <w:rsid w:val="0060082B"/>
    <w:rsid w:val="00600914"/>
    <w:rsid w:val="006011A0"/>
    <w:rsid w:val="00603C77"/>
    <w:rsid w:val="00604E80"/>
    <w:rsid w:val="00606B4C"/>
    <w:rsid w:val="00610A6F"/>
    <w:rsid w:val="00610CFF"/>
    <w:rsid w:val="00612718"/>
    <w:rsid w:val="00613003"/>
    <w:rsid w:val="00613A85"/>
    <w:rsid w:val="006159AB"/>
    <w:rsid w:val="00616052"/>
    <w:rsid w:val="00616522"/>
    <w:rsid w:val="006170CA"/>
    <w:rsid w:val="00621209"/>
    <w:rsid w:val="006214BF"/>
    <w:rsid w:val="006214D5"/>
    <w:rsid w:val="006229A8"/>
    <w:rsid w:val="00623985"/>
    <w:rsid w:val="0062412D"/>
    <w:rsid w:val="00626511"/>
    <w:rsid w:val="006271FC"/>
    <w:rsid w:val="00627B0C"/>
    <w:rsid w:val="00627B46"/>
    <w:rsid w:val="006304F3"/>
    <w:rsid w:val="00630CA3"/>
    <w:rsid w:val="00630CCA"/>
    <w:rsid w:val="00631F95"/>
    <w:rsid w:val="00632E74"/>
    <w:rsid w:val="00634B3F"/>
    <w:rsid w:val="00634C3C"/>
    <w:rsid w:val="00634F4E"/>
    <w:rsid w:val="00642378"/>
    <w:rsid w:val="006428E8"/>
    <w:rsid w:val="00642D36"/>
    <w:rsid w:val="00644DA6"/>
    <w:rsid w:val="00644DDB"/>
    <w:rsid w:val="00644FA2"/>
    <w:rsid w:val="00645C27"/>
    <w:rsid w:val="006470D8"/>
    <w:rsid w:val="00651D55"/>
    <w:rsid w:val="00654439"/>
    <w:rsid w:val="006546D6"/>
    <w:rsid w:val="00654C61"/>
    <w:rsid w:val="00654FCF"/>
    <w:rsid w:val="00655028"/>
    <w:rsid w:val="00656E41"/>
    <w:rsid w:val="00657B9C"/>
    <w:rsid w:val="00657E2B"/>
    <w:rsid w:val="0066049E"/>
    <w:rsid w:val="006608BB"/>
    <w:rsid w:val="00660B3A"/>
    <w:rsid w:val="00660E32"/>
    <w:rsid w:val="006613DA"/>
    <w:rsid w:val="00664F3E"/>
    <w:rsid w:val="00665153"/>
    <w:rsid w:val="006653D6"/>
    <w:rsid w:val="00665FF2"/>
    <w:rsid w:val="00666CCC"/>
    <w:rsid w:val="006707F4"/>
    <w:rsid w:val="006728C1"/>
    <w:rsid w:val="00672948"/>
    <w:rsid w:val="00672B61"/>
    <w:rsid w:val="0067330B"/>
    <w:rsid w:val="006738E1"/>
    <w:rsid w:val="00674BEF"/>
    <w:rsid w:val="0067647E"/>
    <w:rsid w:val="00677678"/>
    <w:rsid w:val="00680B0C"/>
    <w:rsid w:val="006814E7"/>
    <w:rsid w:val="00681573"/>
    <w:rsid w:val="0068289C"/>
    <w:rsid w:val="00682FC1"/>
    <w:rsid w:val="00683907"/>
    <w:rsid w:val="0068535F"/>
    <w:rsid w:val="006855F5"/>
    <w:rsid w:val="00685B3F"/>
    <w:rsid w:val="00685F94"/>
    <w:rsid w:val="00686D3A"/>
    <w:rsid w:val="00690A72"/>
    <w:rsid w:val="006914D3"/>
    <w:rsid w:val="00691662"/>
    <w:rsid w:val="0069329D"/>
    <w:rsid w:val="0069343A"/>
    <w:rsid w:val="00694436"/>
    <w:rsid w:val="00696F6F"/>
    <w:rsid w:val="0069765F"/>
    <w:rsid w:val="00697A79"/>
    <w:rsid w:val="00697C59"/>
    <w:rsid w:val="006A0D3E"/>
    <w:rsid w:val="006A137D"/>
    <w:rsid w:val="006A1482"/>
    <w:rsid w:val="006A195F"/>
    <w:rsid w:val="006A3724"/>
    <w:rsid w:val="006A50E8"/>
    <w:rsid w:val="006A5878"/>
    <w:rsid w:val="006A6A5B"/>
    <w:rsid w:val="006A7F7B"/>
    <w:rsid w:val="006B2223"/>
    <w:rsid w:val="006B2D10"/>
    <w:rsid w:val="006B3BD3"/>
    <w:rsid w:val="006B40B6"/>
    <w:rsid w:val="006B4B61"/>
    <w:rsid w:val="006B6094"/>
    <w:rsid w:val="006B61E2"/>
    <w:rsid w:val="006B64F2"/>
    <w:rsid w:val="006B6615"/>
    <w:rsid w:val="006B67ED"/>
    <w:rsid w:val="006B6821"/>
    <w:rsid w:val="006B6B74"/>
    <w:rsid w:val="006B70C4"/>
    <w:rsid w:val="006B71ED"/>
    <w:rsid w:val="006C0998"/>
    <w:rsid w:val="006C11C4"/>
    <w:rsid w:val="006C2383"/>
    <w:rsid w:val="006C2919"/>
    <w:rsid w:val="006C2CBC"/>
    <w:rsid w:val="006C2D54"/>
    <w:rsid w:val="006C3CA2"/>
    <w:rsid w:val="006C3E9D"/>
    <w:rsid w:val="006C4576"/>
    <w:rsid w:val="006C4679"/>
    <w:rsid w:val="006C4E2E"/>
    <w:rsid w:val="006C5E56"/>
    <w:rsid w:val="006C6A3B"/>
    <w:rsid w:val="006C7C2F"/>
    <w:rsid w:val="006C7C5E"/>
    <w:rsid w:val="006D0424"/>
    <w:rsid w:val="006D09FB"/>
    <w:rsid w:val="006D1868"/>
    <w:rsid w:val="006D1FBE"/>
    <w:rsid w:val="006D2AE0"/>
    <w:rsid w:val="006D2B1D"/>
    <w:rsid w:val="006D2F5D"/>
    <w:rsid w:val="006D4615"/>
    <w:rsid w:val="006D492F"/>
    <w:rsid w:val="006D6CCD"/>
    <w:rsid w:val="006D6D30"/>
    <w:rsid w:val="006D7439"/>
    <w:rsid w:val="006D7974"/>
    <w:rsid w:val="006D7D1F"/>
    <w:rsid w:val="006E0225"/>
    <w:rsid w:val="006E09B9"/>
    <w:rsid w:val="006E2DE8"/>
    <w:rsid w:val="006E4AF3"/>
    <w:rsid w:val="006E57BD"/>
    <w:rsid w:val="006E6411"/>
    <w:rsid w:val="006E6C3B"/>
    <w:rsid w:val="006E6E3D"/>
    <w:rsid w:val="006E7913"/>
    <w:rsid w:val="006F0D8F"/>
    <w:rsid w:val="006F18A8"/>
    <w:rsid w:val="006F1DEA"/>
    <w:rsid w:val="006F257B"/>
    <w:rsid w:val="006F302F"/>
    <w:rsid w:val="006F399D"/>
    <w:rsid w:val="006F4C7C"/>
    <w:rsid w:val="006F5E03"/>
    <w:rsid w:val="006F7F96"/>
    <w:rsid w:val="0070031A"/>
    <w:rsid w:val="0070144F"/>
    <w:rsid w:val="0070185A"/>
    <w:rsid w:val="0070187C"/>
    <w:rsid w:val="007019ED"/>
    <w:rsid w:val="007028E8"/>
    <w:rsid w:val="00703907"/>
    <w:rsid w:val="007064B4"/>
    <w:rsid w:val="00706EA0"/>
    <w:rsid w:val="00710B5B"/>
    <w:rsid w:val="0071133F"/>
    <w:rsid w:val="00711905"/>
    <w:rsid w:val="0071345D"/>
    <w:rsid w:val="00713468"/>
    <w:rsid w:val="00714393"/>
    <w:rsid w:val="0071749B"/>
    <w:rsid w:val="00720A62"/>
    <w:rsid w:val="0072115B"/>
    <w:rsid w:val="00724194"/>
    <w:rsid w:val="007245DB"/>
    <w:rsid w:val="00725533"/>
    <w:rsid w:val="00726516"/>
    <w:rsid w:val="007270F6"/>
    <w:rsid w:val="00727635"/>
    <w:rsid w:val="007278DE"/>
    <w:rsid w:val="00727911"/>
    <w:rsid w:val="00727B4B"/>
    <w:rsid w:val="00727CC0"/>
    <w:rsid w:val="00730CB5"/>
    <w:rsid w:val="00731EF3"/>
    <w:rsid w:val="00732C68"/>
    <w:rsid w:val="00733AB8"/>
    <w:rsid w:val="00733CF3"/>
    <w:rsid w:val="00734C04"/>
    <w:rsid w:val="00734F61"/>
    <w:rsid w:val="0073507D"/>
    <w:rsid w:val="0073623D"/>
    <w:rsid w:val="00737471"/>
    <w:rsid w:val="007409E7"/>
    <w:rsid w:val="00740F38"/>
    <w:rsid w:val="0074223F"/>
    <w:rsid w:val="007441DA"/>
    <w:rsid w:val="00744434"/>
    <w:rsid w:val="007458EF"/>
    <w:rsid w:val="007470E7"/>
    <w:rsid w:val="00747522"/>
    <w:rsid w:val="00750244"/>
    <w:rsid w:val="007518F7"/>
    <w:rsid w:val="00752EBC"/>
    <w:rsid w:val="00753294"/>
    <w:rsid w:val="00753353"/>
    <w:rsid w:val="00753607"/>
    <w:rsid w:val="00753910"/>
    <w:rsid w:val="00753EC9"/>
    <w:rsid w:val="00754A8D"/>
    <w:rsid w:val="00754EDD"/>
    <w:rsid w:val="00755494"/>
    <w:rsid w:val="00755757"/>
    <w:rsid w:val="00755B07"/>
    <w:rsid w:val="00755B3C"/>
    <w:rsid w:val="00755BE9"/>
    <w:rsid w:val="00755D0A"/>
    <w:rsid w:val="00755FE9"/>
    <w:rsid w:val="007563EB"/>
    <w:rsid w:val="007611E1"/>
    <w:rsid w:val="00761D52"/>
    <w:rsid w:val="00761E0F"/>
    <w:rsid w:val="00764706"/>
    <w:rsid w:val="007656C5"/>
    <w:rsid w:val="00765DE4"/>
    <w:rsid w:val="0076691B"/>
    <w:rsid w:val="007672E6"/>
    <w:rsid w:val="0076745E"/>
    <w:rsid w:val="00770FC0"/>
    <w:rsid w:val="00773B9C"/>
    <w:rsid w:val="0077407D"/>
    <w:rsid w:val="007748F3"/>
    <w:rsid w:val="007754F9"/>
    <w:rsid w:val="00775BF0"/>
    <w:rsid w:val="00782070"/>
    <w:rsid w:val="00782BF3"/>
    <w:rsid w:val="00783177"/>
    <w:rsid w:val="007836DD"/>
    <w:rsid w:val="00784520"/>
    <w:rsid w:val="00784A9D"/>
    <w:rsid w:val="00785566"/>
    <w:rsid w:val="0078641A"/>
    <w:rsid w:val="007864F3"/>
    <w:rsid w:val="00791A12"/>
    <w:rsid w:val="00791C8E"/>
    <w:rsid w:val="007947BE"/>
    <w:rsid w:val="00794972"/>
    <w:rsid w:val="007954B3"/>
    <w:rsid w:val="00795F7C"/>
    <w:rsid w:val="007961E8"/>
    <w:rsid w:val="00796BBD"/>
    <w:rsid w:val="007971DF"/>
    <w:rsid w:val="007A0BC9"/>
    <w:rsid w:val="007A0CED"/>
    <w:rsid w:val="007A0E75"/>
    <w:rsid w:val="007A1B8D"/>
    <w:rsid w:val="007A1FFD"/>
    <w:rsid w:val="007A31E0"/>
    <w:rsid w:val="007A3454"/>
    <w:rsid w:val="007A3D37"/>
    <w:rsid w:val="007A5A12"/>
    <w:rsid w:val="007A5FA1"/>
    <w:rsid w:val="007A5FFF"/>
    <w:rsid w:val="007A79FC"/>
    <w:rsid w:val="007A7A03"/>
    <w:rsid w:val="007B05E8"/>
    <w:rsid w:val="007B0939"/>
    <w:rsid w:val="007B0C52"/>
    <w:rsid w:val="007B197B"/>
    <w:rsid w:val="007B2074"/>
    <w:rsid w:val="007B2438"/>
    <w:rsid w:val="007B296E"/>
    <w:rsid w:val="007B2EC0"/>
    <w:rsid w:val="007B33D3"/>
    <w:rsid w:val="007B3A95"/>
    <w:rsid w:val="007B3B88"/>
    <w:rsid w:val="007B5F6A"/>
    <w:rsid w:val="007B66BA"/>
    <w:rsid w:val="007B7B4E"/>
    <w:rsid w:val="007B7F57"/>
    <w:rsid w:val="007C0036"/>
    <w:rsid w:val="007C0126"/>
    <w:rsid w:val="007C08C3"/>
    <w:rsid w:val="007C3D9F"/>
    <w:rsid w:val="007C3EB3"/>
    <w:rsid w:val="007C43CD"/>
    <w:rsid w:val="007C523B"/>
    <w:rsid w:val="007C5BB0"/>
    <w:rsid w:val="007C6BF0"/>
    <w:rsid w:val="007C6F02"/>
    <w:rsid w:val="007D2048"/>
    <w:rsid w:val="007D346B"/>
    <w:rsid w:val="007D3646"/>
    <w:rsid w:val="007D4836"/>
    <w:rsid w:val="007D4A55"/>
    <w:rsid w:val="007D4D47"/>
    <w:rsid w:val="007D5C6D"/>
    <w:rsid w:val="007D6682"/>
    <w:rsid w:val="007D6924"/>
    <w:rsid w:val="007E089C"/>
    <w:rsid w:val="007E0C8D"/>
    <w:rsid w:val="007E19B1"/>
    <w:rsid w:val="007E1F95"/>
    <w:rsid w:val="007E2285"/>
    <w:rsid w:val="007E296E"/>
    <w:rsid w:val="007E2A5F"/>
    <w:rsid w:val="007E2EC7"/>
    <w:rsid w:val="007E4C2E"/>
    <w:rsid w:val="007E54BC"/>
    <w:rsid w:val="007E5AD3"/>
    <w:rsid w:val="007E6043"/>
    <w:rsid w:val="007F0056"/>
    <w:rsid w:val="007F0503"/>
    <w:rsid w:val="007F0B30"/>
    <w:rsid w:val="007F1871"/>
    <w:rsid w:val="007F18A7"/>
    <w:rsid w:val="007F19DC"/>
    <w:rsid w:val="007F1B1C"/>
    <w:rsid w:val="007F1D94"/>
    <w:rsid w:val="007F3664"/>
    <w:rsid w:val="007F3826"/>
    <w:rsid w:val="007F41B8"/>
    <w:rsid w:val="007F429F"/>
    <w:rsid w:val="007F52BA"/>
    <w:rsid w:val="007F5394"/>
    <w:rsid w:val="007F5D90"/>
    <w:rsid w:val="007F7063"/>
    <w:rsid w:val="0080134F"/>
    <w:rsid w:val="00801DAB"/>
    <w:rsid w:val="00802EF1"/>
    <w:rsid w:val="0080373A"/>
    <w:rsid w:val="00803C4C"/>
    <w:rsid w:val="00805FCC"/>
    <w:rsid w:val="0080620D"/>
    <w:rsid w:val="00806815"/>
    <w:rsid w:val="00806891"/>
    <w:rsid w:val="00806D87"/>
    <w:rsid w:val="00807641"/>
    <w:rsid w:val="00810128"/>
    <w:rsid w:val="0081291D"/>
    <w:rsid w:val="00812A75"/>
    <w:rsid w:val="00812F14"/>
    <w:rsid w:val="00813021"/>
    <w:rsid w:val="008136C7"/>
    <w:rsid w:val="008165D0"/>
    <w:rsid w:val="008165F5"/>
    <w:rsid w:val="00817A79"/>
    <w:rsid w:val="008200D1"/>
    <w:rsid w:val="00825E1B"/>
    <w:rsid w:val="0083017D"/>
    <w:rsid w:val="00830436"/>
    <w:rsid w:val="008305D6"/>
    <w:rsid w:val="008307E0"/>
    <w:rsid w:val="00830A17"/>
    <w:rsid w:val="00831E9B"/>
    <w:rsid w:val="00832471"/>
    <w:rsid w:val="008324C5"/>
    <w:rsid w:val="00832D02"/>
    <w:rsid w:val="00832FC0"/>
    <w:rsid w:val="00833A58"/>
    <w:rsid w:val="008344D7"/>
    <w:rsid w:val="00834AC2"/>
    <w:rsid w:val="008365F0"/>
    <w:rsid w:val="00836B72"/>
    <w:rsid w:val="008401A2"/>
    <w:rsid w:val="00840BEC"/>
    <w:rsid w:val="00841101"/>
    <w:rsid w:val="00841676"/>
    <w:rsid w:val="00842AE7"/>
    <w:rsid w:val="00843188"/>
    <w:rsid w:val="00844966"/>
    <w:rsid w:val="00844A54"/>
    <w:rsid w:val="00845121"/>
    <w:rsid w:val="00845F2A"/>
    <w:rsid w:val="00846E2C"/>
    <w:rsid w:val="00847125"/>
    <w:rsid w:val="00850348"/>
    <w:rsid w:val="00851689"/>
    <w:rsid w:val="008524FF"/>
    <w:rsid w:val="00854021"/>
    <w:rsid w:val="008549F4"/>
    <w:rsid w:val="00855CAE"/>
    <w:rsid w:val="00856211"/>
    <w:rsid w:val="0085638E"/>
    <w:rsid w:val="00856AD2"/>
    <w:rsid w:val="008578D2"/>
    <w:rsid w:val="00860B45"/>
    <w:rsid w:val="00860F43"/>
    <w:rsid w:val="0086124F"/>
    <w:rsid w:val="00861DE5"/>
    <w:rsid w:val="00862C9E"/>
    <w:rsid w:val="0086315B"/>
    <w:rsid w:val="00863299"/>
    <w:rsid w:val="0086335B"/>
    <w:rsid w:val="008647C3"/>
    <w:rsid w:val="0086528B"/>
    <w:rsid w:val="008666B3"/>
    <w:rsid w:val="00867203"/>
    <w:rsid w:val="00867366"/>
    <w:rsid w:val="00867F69"/>
    <w:rsid w:val="0087055E"/>
    <w:rsid w:val="00870640"/>
    <w:rsid w:val="0087357B"/>
    <w:rsid w:val="00873604"/>
    <w:rsid w:val="0087432B"/>
    <w:rsid w:val="00874FB8"/>
    <w:rsid w:val="00877660"/>
    <w:rsid w:val="00877D55"/>
    <w:rsid w:val="00877D78"/>
    <w:rsid w:val="0088032D"/>
    <w:rsid w:val="008808D3"/>
    <w:rsid w:val="00880F8E"/>
    <w:rsid w:val="00881DBB"/>
    <w:rsid w:val="00882936"/>
    <w:rsid w:val="0088320A"/>
    <w:rsid w:val="00883B57"/>
    <w:rsid w:val="0088448B"/>
    <w:rsid w:val="00885A4B"/>
    <w:rsid w:val="00886168"/>
    <w:rsid w:val="008864A8"/>
    <w:rsid w:val="00886553"/>
    <w:rsid w:val="00886894"/>
    <w:rsid w:val="00886BF3"/>
    <w:rsid w:val="0088718F"/>
    <w:rsid w:val="00887307"/>
    <w:rsid w:val="008878EB"/>
    <w:rsid w:val="00887D29"/>
    <w:rsid w:val="00890663"/>
    <w:rsid w:val="0089104C"/>
    <w:rsid w:val="00892566"/>
    <w:rsid w:val="00892607"/>
    <w:rsid w:val="00892943"/>
    <w:rsid w:val="00892A0B"/>
    <w:rsid w:val="00893875"/>
    <w:rsid w:val="008945CC"/>
    <w:rsid w:val="00894A36"/>
    <w:rsid w:val="00895150"/>
    <w:rsid w:val="0089662C"/>
    <w:rsid w:val="0089667E"/>
    <w:rsid w:val="00896CA9"/>
    <w:rsid w:val="00897980"/>
    <w:rsid w:val="008A066F"/>
    <w:rsid w:val="008A0A97"/>
    <w:rsid w:val="008A0EDE"/>
    <w:rsid w:val="008A0EDF"/>
    <w:rsid w:val="008A10D0"/>
    <w:rsid w:val="008A1588"/>
    <w:rsid w:val="008A2D76"/>
    <w:rsid w:val="008A31BC"/>
    <w:rsid w:val="008A36DE"/>
    <w:rsid w:val="008A48E2"/>
    <w:rsid w:val="008A50DE"/>
    <w:rsid w:val="008B11B0"/>
    <w:rsid w:val="008B140F"/>
    <w:rsid w:val="008B1A4B"/>
    <w:rsid w:val="008B2AE8"/>
    <w:rsid w:val="008B2C04"/>
    <w:rsid w:val="008B2D62"/>
    <w:rsid w:val="008B3E6E"/>
    <w:rsid w:val="008B4533"/>
    <w:rsid w:val="008B4D0B"/>
    <w:rsid w:val="008B4F88"/>
    <w:rsid w:val="008B5F27"/>
    <w:rsid w:val="008B6114"/>
    <w:rsid w:val="008C0686"/>
    <w:rsid w:val="008C0F28"/>
    <w:rsid w:val="008C3069"/>
    <w:rsid w:val="008C39F3"/>
    <w:rsid w:val="008C3E6A"/>
    <w:rsid w:val="008C5173"/>
    <w:rsid w:val="008C5B1C"/>
    <w:rsid w:val="008C5E87"/>
    <w:rsid w:val="008C7D9E"/>
    <w:rsid w:val="008D0146"/>
    <w:rsid w:val="008D0AAC"/>
    <w:rsid w:val="008D19D8"/>
    <w:rsid w:val="008D20A4"/>
    <w:rsid w:val="008D2220"/>
    <w:rsid w:val="008D3186"/>
    <w:rsid w:val="008D481F"/>
    <w:rsid w:val="008D4858"/>
    <w:rsid w:val="008D554D"/>
    <w:rsid w:val="008D5791"/>
    <w:rsid w:val="008D584A"/>
    <w:rsid w:val="008D5A83"/>
    <w:rsid w:val="008D6FA9"/>
    <w:rsid w:val="008E2DBA"/>
    <w:rsid w:val="008E302A"/>
    <w:rsid w:val="008E34A8"/>
    <w:rsid w:val="008E4187"/>
    <w:rsid w:val="008E5758"/>
    <w:rsid w:val="008E6A47"/>
    <w:rsid w:val="008E6FA8"/>
    <w:rsid w:val="008E7768"/>
    <w:rsid w:val="008E78D2"/>
    <w:rsid w:val="008F0535"/>
    <w:rsid w:val="008F13E1"/>
    <w:rsid w:val="008F193A"/>
    <w:rsid w:val="008F2014"/>
    <w:rsid w:val="008F222A"/>
    <w:rsid w:val="008F2DCF"/>
    <w:rsid w:val="008F348D"/>
    <w:rsid w:val="008F72E7"/>
    <w:rsid w:val="008F7BF8"/>
    <w:rsid w:val="00901472"/>
    <w:rsid w:val="00901766"/>
    <w:rsid w:val="009017CF"/>
    <w:rsid w:val="009017F2"/>
    <w:rsid w:val="009018FD"/>
    <w:rsid w:val="00902AE6"/>
    <w:rsid w:val="00903254"/>
    <w:rsid w:val="00903891"/>
    <w:rsid w:val="00903D42"/>
    <w:rsid w:val="00905FBB"/>
    <w:rsid w:val="00905FEA"/>
    <w:rsid w:val="0090606A"/>
    <w:rsid w:val="009065A1"/>
    <w:rsid w:val="009070E1"/>
    <w:rsid w:val="0090723A"/>
    <w:rsid w:val="00907585"/>
    <w:rsid w:val="0091012D"/>
    <w:rsid w:val="00910B59"/>
    <w:rsid w:val="009122FE"/>
    <w:rsid w:val="009123A8"/>
    <w:rsid w:val="00913836"/>
    <w:rsid w:val="009139C7"/>
    <w:rsid w:val="00913DB9"/>
    <w:rsid w:val="009143B3"/>
    <w:rsid w:val="00915BE2"/>
    <w:rsid w:val="00916F32"/>
    <w:rsid w:val="00917FF5"/>
    <w:rsid w:val="00921D28"/>
    <w:rsid w:val="00921E77"/>
    <w:rsid w:val="00922397"/>
    <w:rsid w:val="00924124"/>
    <w:rsid w:val="00924CB2"/>
    <w:rsid w:val="00925955"/>
    <w:rsid w:val="00925CC2"/>
    <w:rsid w:val="00925F4E"/>
    <w:rsid w:val="009275F4"/>
    <w:rsid w:val="00927DCF"/>
    <w:rsid w:val="00930EDD"/>
    <w:rsid w:val="0093190E"/>
    <w:rsid w:val="00932B23"/>
    <w:rsid w:val="00933A4C"/>
    <w:rsid w:val="0093449C"/>
    <w:rsid w:val="00934594"/>
    <w:rsid w:val="0093596C"/>
    <w:rsid w:val="00935CB6"/>
    <w:rsid w:val="009369E8"/>
    <w:rsid w:val="0093784E"/>
    <w:rsid w:val="0094135E"/>
    <w:rsid w:val="009418BA"/>
    <w:rsid w:val="00942886"/>
    <w:rsid w:val="00944899"/>
    <w:rsid w:val="00944EC0"/>
    <w:rsid w:val="00944F0D"/>
    <w:rsid w:val="009458C2"/>
    <w:rsid w:val="00945C71"/>
    <w:rsid w:val="00946247"/>
    <w:rsid w:val="009463FE"/>
    <w:rsid w:val="00946CC8"/>
    <w:rsid w:val="00947274"/>
    <w:rsid w:val="00947AA6"/>
    <w:rsid w:val="0095014E"/>
    <w:rsid w:val="0095016D"/>
    <w:rsid w:val="00950D3F"/>
    <w:rsid w:val="00951120"/>
    <w:rsid w:val="0095132D"/>
    <w:rsid w:val="00951C8B"/>
    <w:rsid w:val="00952872"/>
    <w:rsid w:val="00952FDA"/>
    <w:rsid w:val="00953CF2"/>
    <w:rsid w:val="0095435E"/>
    <w:rsid w:val="00954956"/>
    <w:rsid w:val="00954A90"/>
    <w:rsid w:val="009552C1"/>
    <w:rsid w:val="009558FE"/>
    <w:rsid w:val="009564C2"/>
    <w:rsid w:val="0095671F"/>
    <w:rsid w:val="00956EFA"/>
    <w:rsid w:val="00957147"/>
    <w:rsid w:val="00957157"/>
    <w:rsid w:val="00957314"/>
    <w:rsid w:val="00960391"/>
    <w:rsid w:val="0096044C"/>
    <w:rsid w:val="009615E3"/>
    <w:rsid w:val="009616EB"/>
    <w:rsid w:val="00962ADA"/>
    <w:rsid w:val="00963D00"/>
    <w:rsid w:val="00964D93"/>
    <w:rsid w:val="009650A8"/>
    <w:rsid w:val="00965396"/>
    <w:rsid w:val="00966269"/>
    <w:rsid w:val="00966932"/>
    <w:rsid w:val="00966C2E"/>
    <w:rsid w:val="00970929"/>
    <w:rsid w:val="00971AA6"/>
    <w:rsid w:val="0097346E"/>
    <w:rsid w:val="00973A08"/>
    <w:rsid w:val="00973A7F"/>
    <w:rsid w:val="00975107"/>
    <w:rsid w:val="009751F9"/>
    <w:rsid w:val="00976022"/>
    <w:rsid w:val="00976263"/>
    <w:rsid w:val="009762AD"/>
    <w:rsid w:val="0097687D"/>
    <w:rsid w:val="00980C3E"/>
    <w:rsid w:val="00982344"/>
    <w:rsid w:val="009831EB"/>
    <w:rsid w:val="009837B4"/>
    <w:rsid w:val="00984E1B"/>
    <w:rsid w:val="00984FF2"/>
    <w:rsid w:val="00985F05"/>
    <w:rsid w:val="009862CA"/>
    <w:rsid w:val="00990E01"/>
    <w:rsid w:val="00990F4D"/>
    <w:rsid w:val="0099155D"/>
    <w:rsid w:val="009921C5"/>
    <w:rsid w:val="00992610"/>
    <w:rsid w:val="00992BCD"/>
    <w:rsid w:val="0099357D"/>
    <w:rsid w:val="00995BC1"/>
    <w:rsid w:val="00996610"/>
    <w:rsid w:val="00996783"/>
    <w:rsid w:val="00996B46"/>
    <w:rsid w:val="00996ED5"/>
    <w:rsid w:val="009A0341"/>
    <w:rsid w:val="009A07E4"/>
    <w:rsid w:val="009A08AC"/>
    <w:rsid w:val="009A1071"/>
    <w:rsid w:val="009A20DA"/>
    <w:rsid w:val="009A2241"/>
    <w:rsid w:val="009A2BAB"/>
    <w:rsid w:val="009A2E58"/>
    <w:rsid w:val="009A3052"/>
    <w:rsid w:val="009A58AA"/>
    <w:rsid w:val="009A65A1"/>
    <w:rsid w:val="009A6EFF"/>
    <w:rsid w:val="009A7F9C"/>
    <w:rsid w:val="009B05D2"/>
    <w:rsid w:val="009B08BF"/>
    <w:rsid w:val="009B13F1"/>
    <w:rsid w:val="009B151A"/>
    <w:rsid w:val="009B155A"/>
    <w:rsid w:val="009B1BB1"/>
    <w:rsid w:val="009B1DEE"/>
    <w:rsid w:val="009B2CEE"/>
    <w:rsid w:val="009B3937"/>
    <w:rsid w:val="009B3FBA"/>
    <w:rsid w:val="009B3FCF"/>
    <w:rsid w:val="009B53E9"/>
    <w:rsid w:val="009B5735"/>
    <w:rsid w:val="009B5B6C"/>
    <w:rsid w:val="009B726E"/>
    <w:rsid w:val="009C02A8"/>
    <w:rsid w:val="009C0D4E"/>
    <w:rsid w:val="009C1498"/>
    <w:rsid w:val="009C14D2"/>
    <w:rsid w:val="009C2818"/>
    <w:rsid w:val="009C3926"/>
    <w:rsid w:val="009C3C41"/>
    <w:rsid w:val="009C5E71"/>
    <w:rsid w:val="009C6543"/>
    <w:rsid w:val="009C67D8"/>
    <w:rsid w:val="009C6B3C"/>
    <w:rsid w:val="009C6DCF"/>
    <w:rsid w:val="009C704A"/>
    <w:rsid w:val="009D05FC"/>
    <w:rsid w:val="009D14B7"/>
    <w:rsid w:val="009D2791"/>
    <w:rsid w:val="009D3528"/>
    <w:rsid w:val="009D42F5"/>
    <w:rsid w:val="009D44B1"/>
    <w:rsid w:val="009D5A52"/>
    <w:rsid w:val="009D656F"/>
    <w:rsid w:val="009D6639"/>
    <w:rsid w:val="009D66E2"/>
    <w:rsid w:val="009D702F"/>
    <w:rsid w:val="009D72F1"/>
    <w:rsid w:val="009E4989"/>
    <w:rsid w:val="009E56B9"/>
    <w:rsid w:val="009E5D0C"/>
    <w:rsid w:val="009E6DDB"/>
    <w:rsid w:val="009E703D"/>
    <w:rsid w:val="009F0C1F"/>
    <w:rsid w:val="009F1CE2"/>
    <w:rsid w:val="009F1E07"/>
    <w:rsid w:val="009F261F"/>
    <w:rsid w:val="009F2E8F"/>
    <w:rsid w:val="009F2F7C"/>
    <w:rsid w:val="009F5B41"/>
    <w:rsid w:val="009F6CFB"/>
    <w:rsid w:val="009F714B"/>
    <w:rsid w:val="009F72C0"/>
    <w:rsid w:val="009F7B03"/>
    <w:rsid w:val="00A008C1"/>
    <w:rsid w:val="00A017F3"/>
    <w:rsid w:val="00A02165"/>
    <w:rsid w:val="00A03B89"/>
    <w:rsid w:val="00A0617E"/>
    <w:rsid w:val="00A06588"/>
    <w:rsid w:val="00A066A4"/>
    <w:rsid w:val="00A06CBF"/>
    <w:rsid w:val="00A10757"/>
    <w:rsid w:val="00A10CF6"/>
    <w:rsid w:val="00A10EE0"/>
    <w:rsid w:val="00A11258"/>
    <w:rsid w:val="00A1128B"/>
    <w:rsid w:val="00A128EA"/>
    <w:rsid w:val="00A133BD"/>
    <w:rsid w:val="00A13B67"/>
    <w:rsid w:val="00A14A49"/>
    <w:rsid w:val="00A159C9"/>
    <w:rsid w:val="00A20DFF"/>
    <w:rsid w:val="00A21351"/>
    <w:rsid w:val="00A21858"/>
    <w:rsid w:val="00A22C32"/>
    <w:rsid w:val="00A22FB3"/>
    <w:rsid w:val="00A23B19"/>
    <w:rsid w:val="00A23B7A"/>
    <w:rsid w:val="00A244B0"/>
    <w:rsid w:val="00A24791"/>
    <w:rsid w:val="00A24F6D"/>
    <w:rsid w:val="00A2501D"/>
    <w:rsid w:val="00A27936"/>
    <w:rsid w:val="00A279E3"/>
    <w:rsid w:val="00A30494"/>
    <w:rsid w:val="00A30546"/>
    <w:rsid w:val="00A31809"/>
    <w:rsid w:val="00A355D1"/>
    <w:rsid w:val="00A36205"/>
    <w:rsid w:val="00A3689B"/>
    <w:rsid w:val="00A37072"/>
    <w:rsid w:val="00A37E81"/>
    <w:rsid w:val="00A40361"/>
    <w:rsid w:val="00A40651"/>
    <w:rsid w:val="00A412CF"/>
    <w:rsid w:val="00A421D1"/>
    <w:rsid w:val="00A4315B"/>
    <w:rsid w:val="00A45CBD"/>
    <w:rsid w:val="00A465FF"/>
    <w:rsid w:val="00A46CD2"/>
    <w:rsid w:val="00A47150"/>
    <w:rsid w:val="00A471C4"/>
    <w:rsid w:val="00A473DD"/>
    <w:rsid w:val="00A474E1"/>
    <w:rsid w:val="00A50788"/>
    <w:rsid w:val="00A51751"/>
    <w:rsid w:val="00A528DD"/>
    <w:rsid w:val="00A53EE2"/>
    <w:rsid w:val="00A53FC0"/>
    <w:rsid w:val="00A540B5"/>
    <w:rsid w:val="00A54336"/>
    <w:rsid w:val="00A54FC2"/>
    <w:rsid w:val="00A55B4C"/>
    <w:rsid w:val="00A55EEE"/>
    <w:rsid w:val="00A5639C"/>
    <w:rsid w:val="00A563F5"/>
    <w:rsid w:val="00A56B86"/>
    <w:rsid w:val="00A572EC"/>
    <w:rsid w:val="00A60876"/>
    <w:rsid w:val="00A611E7"/>
    <w:rsid w:val="00A62165"/>
    <w:rsid w:val="00A6279B"/>
    <w:rsid w:val="00A63A8B"/>
    <w:rsid w:val="00A645AB"/>
    <w:rsid w:val="00A64665"/>
    <w:rsid w:val="00A646A7"/>
    <w:rsid w:val="00A65062"/>
    <w:rsid w:val="00A678CA"/>
    <w:rsid w:val="00A70D96"/>
    <w:rsid w:val="00A70F75"/>
    <w:rsid w:val="00A72A53"/>
    <w:rsid w:val="00A72B07"/>
    <w:rsid w:val="00A72BD1"/>
    <w:rsid w:val="00A744A8"/>
    <w:rsid w:val="00A77317"/>
    <w:rsid w:val="00A77AFC"/>
    <w:rsid w:val="00A8176C"/>
    <w:rsid w:val="00A81B4C"/>
    <w:rsid w:val="00A81BDD"/>
    <w:rsid w:val="00A8231C"/>
    <w:rsid w:val="00A82964"/>
    <w:rsid w:val="00A847C1"/>
    <w:rsid w:val="00A848B9"/>
    <w:rsid w:val="00A852D0"/>
    <w:rsid w:val="00A8545A"/>
    <w:rsid w:val="00A85819"/>
    <w:rsid w:val="00A86B5A"/>
    <w:rsid w:val="00A87384"/>
    <w:rsid w:val="00A8742A"/>
    <w:rsid w:val="00A875F2"/>
    <w:rsid w:val="00A87852"/>
    <w:rsid w:val="00A87D1D"/>
    <w:rsid w:val="00A87F24"/>
    <w:rsid w:val="00A90E13"/>
    <w:rsid w:val="00A90FFD"/>
    <w:rsid w:val="00A91F88"/>
    <w:rsid w:val="00A9547B"/>
    <w:rsid w:val="00AA2737"/>
    <w:rsid w:val="00AA2A53"/>
    <w:rsid w:val="00AA30BB"/>
    <w:rsid w:val="00AA36DE"/>
    <w:rsid w:val="00AA53C9"/>
    <w:rsid w:val="00AA602A"/>
    <w:rsid w:val="00AA68B8"/>
    <w:rsid w:val="00AA6B33"/>
    <w:rsid w:val="00AA6D60"/>
    <w:rsid w:val="00AA7C0F"/>
    <w:rsid w:val="00AB0027"/>
    <w:rsid w:val="00AB0523"/>
    <w:rsid w:val="00AB091C"/>
    <w:rsid w:val="00AB0C2A"/>
    <w:rsid w:val="00AB0C3F"/>
    <w:rsid w:val="00AB10B2"/>
    <w:rsid w:val="00AB19C1"/>
    <w:rsid w:val="00AB2C2B"/>
    <w:rsid w:val="00AB420C"/>
    <w:rsid w:val="00AB43E4"/>
    <w:rsid w:val="00AB45E0"/>
    <w:rsid w:val="00AB4818"/>
    <w:rsid w:val="00AB5F6C"/>
    <w:rsid w:val="00AB6618"/>
    <w:rsid w:val="00AB6F98"/>
    <w:rsid w:val="00AB7016"/>
    <w:rsid w:val="00AB7031"/>
    <w:rsid w:val="00AB76B7"/>
    <w:rsid w:val="00AC20D8"/>
    <w:rsid w:val="00AC33BA"/>
    <w:rsid w:val="00AC463B"/>
    <w:rsid w:val="00AC4C13"/>
    <w:rsid w:val="00AC4CD0"/>
    <w:rsid w:val="00AC4F5A"/>
    <w:rsid w:val="00AC5025"/>
    <w:rsid w:val="00AC5939"/>
    <w:rsid w:val="00AC6316"/>
    <w:rsid w:val="00AC67DC"/>
    <w:rsid w:val="00AC6E9F"/>
    <w:rsid w:val="00AC7605"/>
    <w:rsid w:val="00AD1698"/>
    <w:rsid w:val="00AD1F1C"/>
    <w:rsid w:val="00AD1FAE"/>
    <w:rsid w:val="00AD27B0"/>
    <w:rsid w:val="00AD420D"/>
    <w:rsid w:val="00AD4F18"/>
    <w:rsid w:val="00AD51FC"/>
    <w:rsid w:val="00AD5F53"/>
    <w:rsid w:val="00AD6F72"/>
    <w:rsid w:val="00AD73A5"/>
    <w:rsid w:val="00AE0FAF"/>
    <w:rsid w:val="00AE1474"/>
    <w:rsid w:val="00AE1804"/>
    <w:rsid w:val="00AE19B1"/>
    <w:rsid w:val="00AE2B7E"/>
    <w:rsid w:val="00AE3115"/>
    <w:rsid w:val="00AE3C56"/>
    <w:rsid w:val="00AE4CE4"/>
    <w:rsid w:val="00AE5293"/>
    <w:rsid w:val="00AE58EA"/>
    <w:rsid w:val="00AE5D2B"/>
    <w:rsid w:val="00AE6A7E"/>
    <w:rsid w:val="00AE78E2"/>
    <w:rsid w:val="00AE7F57"/>
    <w:rsid w:val="00AF0CDB"/>
    <w:rsid w:val="00AF20DA"/>
    <w:rsid w:val="00AF2437"/>
    <w:rsid w:val="00AF3724"/>
    <w:rsid w:val="00AF3871"/>
    <w:rsid w:val="00AF4674"/>
    <w:rsid w:val="00AF5B6C"/>
    <w:rsid w:val="00AF641B"/>
    <w:rsid w:val="00AF682B"/>
    <w:rsid w:val="00AF74F4"/>
    <w:rsid w:val="00AF7BC1"/>
    <w:rsid w:val="00B007CD"/>
    <w:rsid w:val="00B01731"/>
    <w:rsid w:val="00B02B0A"/>
    <w:rsid w:val="00B03AC7"/>
    <w:rsid w:val="00B042CA"/>
    <w:rsid w:val="00B04B9D"/>
    <w:rsid w:val="00B04FAF"/>
    <w:rsid w:val="00B0645A"/>
    <w:rsid w:val="00B10BBD"/>
    <w:rsid w:val="00B111F5"/>
    <w:rsid w:val="00B11721"/>
    <w:rsid w:val="00B14C2D"/>
    <w:rsid w:val="00B14CE4"/>
    <w:rsid w:val="00B16F0B"/>
    <w:rsid w:val="00B17143"/>
    <w:rsid w:val="00B173CA"/>
    <w:rsid w:val="00B17CFD"/>
    <w:rsid w:val="00B20CB9"/>
    <w:rsid w:val="00B211AA"/>
    <w:rsid w:val="00B21B68"/>
    <w:rsid w:val="00B226FF"/>
    <w:rsid w:val="00B251DC"/>
    <w:rsid w:val="00B25554"/>
    <w:rsid w:val="00B25B12"/>
    <w:rsid w:val="00B25C68"/>
    <w:rsid w:val="00B2656B"/>
    <w:rsid w:val="00B275AA"/>
    <w:rsid w:val="00B30926"/>
    <w:rsid w:val="00B313B3"/>
    <w:rsid w:val="00B315B7"/>
    <w:rsid w:val="00B31A3C"/>
    <w:rsid w:val="00B3272B"/>
    <w:rsid w:val="00B32DB2"/>
    <w:rsid w:val="00B32DDD"/>
    <w:rsid w:val="00B331A3"/>
    <w:rsid w:val="00B332D0"/>
    <w:rsid w:val="00B3510F"/>
    <w:rsid w:val="00B36077"/>
    <w:rsid w:val="00B360DE"/>
    <w:rsid w:val="00B36480"/>
    <w:rsid w:val="00B3650C"/>
    <w:rsid w:val="00B36669"/>
    <w:rsid w:val="00B40E2B"/>
    <w:rsid w:val="00B40F6B"/>
    <w:rsid w:val="00B40F94"/>
    <w:rsid w:val="00B424CF"/>
    <w:rsid w:val="00B475B4"/>
    <w:rsid w:val="00B52AD7"/>
    <w:rsid w:val="00B533C4"/>
    <w:rsid w:val="00B5373A"/>
    <w:rsid w:val="00B53E6D"/>
    <w:rsid w:val="00B546F9"/>
    <w:rsid w:val="00B55E31"/>
    <w:rsid w:val="00B561BA"/>
    <w:rsid w:val="00B56CC5"/>
    <w:rsid w:val="00B56E80"/>
    <w:rsid w:val="00B57EA6"/>
    <w:rsid w:val="00B60B77"/>
    <w:rsid w:val="00B6225D"/>
    <w:rsid w:val="00B631A2"/>
    <w:rsid w:val="00B631EE"/>
    <w:rsid w:val="00B645CB"/>
    <w:rsid w:val="00B64C21"/>
    <w:rsid w:val="00B64C2E"/>
    <w:rsid w:val="00B65A9E"/>
    <w:rsid w:val="00B65B91"/>
    <w:rsid w:val="00B66244"/>
    <w:rsid w:val="00B678D2"/>
    <w:rsid w:val="00B709B5"/>
    <w:rsid w:val="00B71096"/>
    <w:rsid w:val="00B73243"/>
    <w:rsid w:val="00B73644"/>
    <w:rsid w:val="00B7367C"/>
    <w:rsid w:val="00B73780"/>
    <w:rsid w:val="00B7386D"/>
    <w:rsid w:val="00B74E83"/>
    <w:rsid w:val="00B74F90"/>
    <w:rsid w:val="00B75D07"/>
    <w:rsid w:val="00B76019"/>
    <w:rsid w:val="00B7755F"/>
    <w:rsid w:val="00B8093F"/>
    <w:rsid w:val="00B84DA1"/>
    <w:rsid w:val="00B87C85"/>
    <w:rsid w:val="00B90624"/>
    <w:rsid w:val="00B90D66"/>
    <w:rsid w:val="00B91C29"/>
    <w:rsid w:val="00B91C87"/>
    <w:rsid w:val="00B923EE"/>
    <w:rsid w:val="00B9334A"/>
    <w:rsid w:val="00B94C02"/>
    <w:rsid w:val="00B95749"/>
    <w:rsid w:val="00B957A7"/>
    <w:rsid w:val="00B9652B"/>
    <w:rsid w:val="00B96843"/>
    <w:rsid w:val="00B96CA4"/>
    <w:rsid w:val="00BA0031"/>
    <w:rsid w:val="00BA050B"/>
    <w:rsid w:val="00BA1310"/>
    <w:rsid w:val="00BA246F"/>
    <w:rsid w:val="00BA2E25"/>
    <w:rsid w:val="00BA3C85"/>
    <w:rsid w:val="00BA4F53"/>
    <w:rsid w:val="00BA5B83"/>
    <w:rsid w:val="00BA63CB"/>
    <w:rsid w:val="00BA7E2B"/>
    <w:rsid w:val="00BB04D9"/>
    <w:rsid w:val="00BB0ED1"/>
    <w:rsid w:val="00BB0F27"/>
    <w:rsid w:val="00BB22A5"/>
    <w:rsid w:val="00BB4501"/>
    <w:rsid w:val="00BB5042"/>
    <w:rsid w:val="00BB58D8"/>
    <w:rsid w:val="00BB65D2"/>
    <w:rsid w:val="00BC0FF8"/>
    <w:rsid w:val="00BC31F1"/>
    <w:rsid w:val="00BC360C"/>
    <w:rsid w:val="00BC380C"/>
    <w:rsid w:val="00BC459C"/>
    <w:rsid w:val="00BC48C8"/>
    <w:rsid w:val="00BC54E0"/>
    <w:rsid w:val="00BC57D0"/>
    <w:rsid w:val="00BC6571"/>
    <w:rsid w:val="00BC6617"/>
    <w:rsid w:val="00BC6BDE"/>
    <w:rsid w:val="00BC6D8C"/>
    <w:rsid w:val="00BC7F32"/>
    <w:rsid w:val="00BD0030"/>
    <w:rsid w:val="00BD078C"/>
    <w:rsid w:val="00BD2300"/>
    <w:rsid w:val="00BD3434"/>
    <w:rsid w:val="00BD4842"/>
    <w:rsid w:val="00BD6FF1"/>
    <w:rsid w:val="00BD72ED"/>
    <w:rsid w:val="00BE18E1"/>
    <w:rsid w:val="00BE36DC"/>
    <w:rsid w:val="00BE3E83"/>
    <w:rsid w:val="00BE4097"/>
    <w:rsid w:val="00BE633D"/>
    <w:rsid w:val="00BE6CB2"/>
    <w:rsid w:val="00BE7499"/>
    <w:rsid w:val="00BF0123"/>
    <w:rsid w:val="00BF09F8"/>
    <w:rsid w:val="00BF0ECF"/>
    <w:rsid w:val="00BF3CA7"/>
    <w:rsid w:val="00BF4747"/>
    <w:rsid w:val="00BF50FB"/>
    <w:rsid w:val="00BF62A4"/>
    <w:rsid w:val="00BF66BC"/>
    <w:rsid w:val="00C008CB"/>
    <w:rsid w:val="00C00A66"/>
    <w:rsid w:val="00C018C9"/>
    <w:rsid w:val="00C02F78"/>
    <w:rsid w:val="00C03B29"/>
    <w:rsid w:val="00C051D8"/>
    <w:rsid w:val="00C068F0"/>
    <w:rsid w:val="00C07DB9"/>
    <w:rsid w:val="00C10F01"/>
    <w:rsid w:val="00C11C82"/>
    <w:rsid w:val="00C13EDA"/>
    <w:rsid w:val="00C15020"/>
    <w:rsid w:val="00C15A4D"/>
    <w:rsid w:val="00C15B1F"/>
    <w:rsid w:val="00C2231A"/>
    <w:rsid w:val="00C23028"/>
    <w:rsid w:val="00C263DF"/>
    <w:rsid w:val="00C264F4"/>
    <w:rsid w:val="00C26D83"/>
    <w:rsid w:val="00C27FAE"/>
    <w:rsid w:val="00C30739"/>
    <w:rsid w:val="00C30918"/>
    <w:rsid w:val="00C318C5"/>
    <w:rsid w:val="00C3347D"/>
    <w:rsid w:val="00C356CF"/>
    <w:rsid w:val="00C36AB3"/>
    <w:rsid w:val="00C370DD"/>
    <w:rsid w:val="00C41CE8"/>
    <w:rsid w:val="00C424C6"/>
    <w:rsid w:val="00C4358D"/>
    <w:rsid w:val="00C46AA5"/>
    <w:rsid w:val="00C47145"/>
    <w:rsid w:val="00C500FC"/>
    <w:rsid w:val="00C50465"/>
    <w:rsid w:val="00C5170B"/>
    <w:rsid w:val="00C53E8E"/>
    <w:rsid w:val="00C548AF"/>
    <w:rsid w:val="00C55255"/>
    <w:rsid w:val="00C56D56"/>
    <w:rsid w:val="00C6136A"/>
    <w:rsid w:val="00C62577"/>
    <w:rsid w:val="00C63D6B"/>
    <w:rsid w:val="00C649F2"/>
    <w:rsid w:val="00C64CBE"/>
    <w:rsid w:val="00C662CD"/>
    <w:rsid w:val="00C66E13"/>
    <w:rsid w:val="00C6758D"/>
    <w:rsid w:val="00C67824"/>
    <w:rsid w:val="00C7063C"/>
    <w:rsid w:val="00C7232A"/>
    <w:rsid w:val="00C732D1"/>
    <w:rsid w:val="00C754C3"/>
    <w:rsid w:val="00C756BB"/>
    <w:rsid w:val="00C75FF7"/>
    <w:rsid w:val="00C76346"/>
    <w:rsid w:val="00C76FC0"/>
    <w:rsid w:val="00C772FE"/>
    <w:rsid w:val="00C7795D"/>
    <w:rsid w:val="00C806AB"/>
    <w:rsid w:val="00C80803"/>
    <w:rsid w:val="00C80D63"/>
    <w:rsid w:val="00C81930"/>
    <w:rsid w:val="00C828CD"/>
    <w:rsid w:val="00C82ECE"/>
    <w:rsid w:val="00C84942"/>
    <w:rsid w:val="00C84D18"/>
    <w:rsid w:val="00C8625A"/>
    <w:rsid w:val="00C8667B"/>
    <w:rsid w:val="00C86DD1"/>
    <w:rsid w:val="00C870EE"/>
    <w:rsid w:val="00C9021C"/>
    <w:rsid w:val="00C90994"/>
    <w:rsid w:val="00C909EE"/>
    <w:rsid w:val="00C90CE3"/>
    <w:rsid w:val="00C90E66"/>
    <w:rsid w:val="00C9162C"/>
    <w:rsid w:val="00C91DD9"/>
    <w:rsid w:val="00C93098"/>
    <w:rsid w:val="00C961D5"/>
    <w:rsid w:val="00C963DE"/>
    <w:rsid w:val="00C97C92"/>
    <w:rsid w:val="00C97E2B"/>
    <w:rsid w:val="00CA0B5F"/>
    <w:rsid w:val="00CA1172"/>
    <w:rsid w:val="00CA19A7"/>
    <w:rsid w:val="00CA1D55"/>
    <w:rsid w:val="00CA291C"/>
    <w:rsid w:val="00CA49CA"/>
    <w:rsid w:val="00CA544E"/>
    <w:rsid w:val="00CA7452"/>
    <w:rsid w:val="00CA7C0F"/>
    <w:rsid w:val="00CA7CBF"/>
    <w:rsid w:val="00CB0089"/>
    <w:rsid w:val="00CB0C5B"/>
    <w:rsid w:val="00CB3522"/>
    <w:rsid w:val="00CB406D"/>
    <w:rsid w:val="00CB450A"/>
    <w:rsid w:val="00CB4AF0"/>
    <w:rsid w:val="00CB7634"/>
    <w:rsid w:val="00CC3338"/>
    <w:rsid w:val="00CC3E94"/>
    <w:rsid w:val="00CC569C"/>
    <w:rsid w:val="00CC61F8"/>
    <w:rsid w:val="00CC6DB6"/>
    <w:rsid w:val="00CC78CB"/>
    <w:rsid w:val="00CD2B60"/>
    <w:rsid w:val="00CD353A"/>
    <w:rsid w:val="00CD35A1"/>
    <w:rsid w:val="00CD3922"/>
    <w:rsid w:val="00CD48D0"/>
    <w:rsid w:val="00CD4929"/>
    <w:rsid w:val="00CD5001"/>
    <w:rsid w:val="00CD51DD"/>
    <w:rsid w:val="00CD6B8A"/>
    <w:rsid w:val="00CD6BC3"/>
    <w:rsid w:val="00CD7A59"/>
    <w:rsid w:val="00CE0094"/>
    <w:rsid w:val="00CE148D"/>
    <w:rsid w:val="00CE1EC4"/>
    <w:rsid w:val="00CE20CB"/>
    <w:rsid w:val="00CE27FE"/>
    <w:rsid w:val="00CE2B7E"/>
    <w:rsid w:val="00CE3C3F"/>
    <w:rsid w:val="00CE424A"/>
    <w:rsid w:val="00CE4B5C"/>
    <w:rsid w:val="00CE6A27"/>
    <w:rsid w:val="00CE6AFB"/>
    <w:rsid w:val="00CE707D"/>
    <w:rsid w:val="00CE7179"/>
    <w:rsid w:val="00CF1655"/>
    <w:rsid w:val="00CF20CB"/>
    <w:rsid w:val="00CF2B9F"/>
    <w:rsid w:val="00CF303E"/>
    <w:rsid w:val="00CF3BEC"/>
    <w:rsid w:val="00CF4913"/>
    <w:rsid w:val="00CF5148"/>
    <w:rsid w:val="00CF55F3"/>
    <w:rsid w:val="00CF7884"/>
    <w:rsid w:val="00CF7AF7"/>
    <w:rsid w:val="00D00E6F"/>
    <w:rsid w:val="00D0108C"/>
    <w:rsid w:val="00D01CB5"/>
    <w:rsid w:val="00D02D26"/>
    <w:rsid w:val="00D02DA5"/>
    <w:rsid w:val="00D03A2B"/>
    <w:rsid w:val="00D048B5"/>
    <w:rsid w:val="00D048CF"/>
    <w:rsid w:val="00D05609"/>
    <w:rsid w:val="00D05A33"/>
    <w:rsid w:val="00D0787E"/>
    <w:rsid w:val="00D07F9F"/>
    <w:rsid w:val="00D10876"/>
    <w:rsid w:val="00D10C33"/>
    <w:rsid w:val="00D11608"/>
    <w:rsid w:val="00D119BF"/>
    <w:rsid w:val="00D11D16"/>
    <w:rsid w:val="00D11D30"/>
    <w:rsid w:val="00D15560"/>
    <w:rsid w:val="00D1668D"/>
    <w:rsid w:val="00D17AF0"/>
    <w:rsid w:val="00D20DB6"/>
    <w:rsid w:val="00D22661"/>
    <w:rsid w:val="00D23C60"/>
    <w:rsid w:val="00D25AD4"/>
    <w:rsid w:val="00D27B27"/>
    <w:rsid w:val="00D31362"/>
    <w:rsid w:val="00D31695"/>
    <w:rsid w:val="00D3287D"/>
    <w:rsid w:val="00D34BAC"/>
    <w:rsid w:val="00D35746"/>
    <w:rsid w:val="00D35CC3"/>
    <w:rsid w:val="00D35E55"/>
    <w:rsid w:val="00D37588"/>
    <w:rsid w:val="00D37ABB"/>
    <w:rsid w:val="00D4094F"/>
    <w:rsid w:val="00D4130D"/>
    <w:rsid w:val="00D41440"/>
    <w:rsid w:val="00D42B76"/>
    <w:rsid w:val="00D4407A"/>
    <w:rsid w:val="00D452F3"/>
    <w:rsid w:val="00D45E07"/>
    <w:rsid w:val="00D45FF9"/>
    <w:rsid w:val="00D463D0"/>
    <w:rsid w:val="00D4657E"/>
    <w:rsid w:val="00D4660D"/>
    <w:rsid w:val="00D469BF"/>
    <w:rsid w:val="00D4732E"/>
    <w:rsid w:val="00D50079"/>
    <w:rsid w:val="00D504E7"/>
    <w:rsid w:val="00D50599"/>
    <w:rsid w:val="00D50B4C"/>
    <w:rsid w:val="00D50C66"/>
    <w:rsid w:val="00D51179"/>
    <w:rsid w:val="00D51E77"/>
    <w:rsid w:val="00D5450D"/>
    <w:rsid w:val="00D5484C"/>
    <w:rsid w:val="00D549DD"/>
    <w:rsid w:val="00D55ECE"/>
    <w:rsid w:val="00D579A5"/>
    <w:rsid w:val="00D57EC8"/>
    <w:rsid w:val="00D60D31"/>
    <w:rsid w:val="00D61C42"/>
    <w:rsid w:val="00D622F8"/>
    <w:rsid w:val="00D62CE6"/>
    <w:rsid w:val="00D62D41"/>
    <w:rsid w:val="00D63744"/>
    <w:rsid w:val="00D6379C"/>
    <w:rsid w:val="00D641A4"/>
    <w:rsid w:val="00D65227"/>
    <w:rsid w:val="00D65A4D"/>
    <w:rsid w:val="00D6636E"/>
    <w:rsid w:val="00D664F2"/>
    <w:rsid w:val="00D70406"/>
    <w:rsid w:val="00D71004"/>
    <w:rsid w:val="00D711FA"/>
    <w:rsid w:val="00D71524"/>
    <w:rsid w:val="00D71568"/>
    <w:rsid w:val="00D718E3"/>
    <w:rsid w:val="00D72005"/>
    <w:rsid w:val="00D74B16"/>
    <w:rsid w:val="00D74D61"/>
    <w:rsid w:val="00D7571C"/>
    <w:rsid w:val="00D7589C"/>
    <w:rsid w:val="00D76007"/>
    <w:rsid w:val="00D766C4"/>
    <w:rsid w:val="00D76C31"/>
    <w:rsid w:val="00D77A5E"/>
    <w:rsid w:val="00D77F1C"/>
    <w:rsid w:val="00D77F7F"/>
    <w:rsid w:val="00D80454"/>
    <w:rsid w:val="00D805E1"/>
    <w:rsid w:val="00D80B7B"/>
    <w:rsid w:val="00D8100D"/>
    <w:rsid w:val="00D811DC"/>
    <w:rsid w:val="00D82332"/>
    <w:rsid w:val="00D82B24"/>
    <w:rsid w:val="00D82F4A"/>
    <w:rsid w:val="00D8346D"/>
    <w:rsid w:val="00D845D2"/>
    <w:rsid w:val="00D87300"/>
    <w:rsid w:val="00D8750D"/>
    <w:rsid w:val="00D90478"/>
    <w:rsid w:val="00D926AE"/>
    <w:rsid w:val="00D92B70"/>
    <w:rsid w:val="00D93025"/>
    <w:rsid w:val="00D93208"/>
    <w:rsid w:val="00D94220"/>
    <w:rsid w:val="00D94DD0"/>
    <w:rsid w:val="00D951E8"/>
    <w:rsid w:val="00D96566"/>
    <w:rsid w:val="00D96A1F"/>
    <w:rsid w:val="00D96D8D"/>
    <w:rsid w:val="00D97448"/>
    <w:rsid w:val="00D97D85"/>
    <w:rsid w:val="00D97F45"/>
    <w:rsid w:val="00DA0E6B"/>
    <w:rsid w:val="00DA1F3B"/>
    <w:rsid w:val="00DA212B"/>
    <w:rsid w:val="00DA3E11"/>
    <w:rsid w:val="00DA4017"/>
    <w:rsid w:val="00DA48A0"/>
    <w:rsid w:val="00DA5290"/>
    <w:rsid w:val="00DA5499"/>
    <w:rsid w:val="00DA5869"/>
    <w:rsid w:val="00DA5C66"/>
    <w:rsid w:val="00DA69AC"/>
    <w:rsid w:val="00DA6B80"/>
    <w:rsid w:val="00DB06DB"/>
    <w:rsid w:val="00DB08DF"/>
    <w:rsid w:val="00DB1B75"/>
    <w:rsid w:val="00DB2453"/>
    <w:rsid w:val="00DB290F"/>
    <w:rsid w:val="00DB3523"/>
    <w:rsid w:val="00DB3935"/>
    <w:rsid w:val="00DB4EEA"/>
    <w:rsid w:val="00DB52F9"/>
    <w:rsid w:val="00DB5D64"/>
    <w:rsid w:val="00DB649A"/>
    <w:rsid w:val="00DB6F03"/>
    <w:rsid w:val="00DB7539"/>
    <w:rsid w:val="00DC085D"/>
    <w:rsid w:val="00DC0920"/>
    <w:rsid w:val="00DC0C83"/>
    <w:rsid w:val="00DC159C"/>
    <w:rsid w:val="00DC22A4"/>
    <w:rsid w:val="00DC3247"/>
    <w:rsid w:val="00DC385D"/>
    <w:rsid w:val="00DC3BFF"/>
    <w:rsid w:val="00DC3CCD"/>
    <w:rsid w:val="00DC403D"/>
    <w:rsid w:val="00DD1EEB"/>
    <w:rsid w:val="00DD259B"/>
    <w:rsid w:val="00DD259F"/>
    <w:rsid w:val="00DD2630"/>
    <w:rsid w:val="00DD2640"/>
    <w:rsid w:val="00DD27EB"/>
    <w:rsid w:val="00DD2E2A"/>
    <w:rsid w:val="00DD4FA4"/>
    <w:rsid w:val="00DD5559"/>
    <w:rsid w:val="00DD60BA"/>
    <w:rsid w:val="00DD6EEC"/>
    <w:rsid w:val="00DD7DAD"/>
    <w:rsid w:val="00DD7EDF"/>
    <w:rsid w:val="00DE0010"/>
    <w:rsid w:val="00DE0619"/>
    <w:rsid w:val="00DE1B85"/>
    <w:rsid w:val="00DE1F0F"/>
    <w:rsid w:val="00DE2505"/>
    <w:rsid w:val="00DE2720"/>
    <w:rsid w:val="00DE4B4F"/>
    <w:rsid w:val="00DE6F31"/>
    <w:rsid w:val="00DE7511"/>
    <w:rsid w:val="00DE7AB7"/>
    <w:rsid w:val="00DE7C61"/>
    <w:rsid w:val="00DF06FD"/>
    <w:rsid w:val="00DF2142"/>
    <w:rsid w:val="00DF3AC1"/>
    <w:rsid w:val="00DF41A3"/>
    <w:rsid w:val="00DF4222"/>
    <w:rsid w:val="00DF5B7D"/>
    <w:rsid w:val="00DF5D5A"/>
    <w:rsid w:val="00DF5E3D"/>
    <w:rsid w:val="00DF6FEB"/>
    <w:rsid w:val="00DF70D7"/>
    <w:rsid w:val="00DF7429"/>
    <w:rsid w:val="00DF7F1F"/>
    <w:rsid w:val="00E036AD"/>
    <w:rsid w:val="00E041A4"/>
    <w:rsid w:val="00E047AA"/>
    <w:rsid w:val="00E04995"/>
    <w:rsid w:val="00E054B7"/>
    <w:rsid w:val="00E05EDC"/>
    <w:rsid w:val="00E06004"/>
    <w:rsid w:val="00E069D0"/>
    <w:rsid w:val="00E10626"/>
    <w:rsid w:val="00E11434"/>
    <w:rsid w:val="00E11D73"/>
    <w:rsid w:val="00E124BB"/>
    <w:rsid w:val="00E13425"/>
    <w:rsid w:val="00E139E9"/>
    <w:rsid w:val="00E13D31"/>
    <w:rsid w:val="00E14D7A"/>
    <w:rsid w:val="00E14DC5"/>
    <w:rsid w:val="00E157A0"/>
    <w:rsid w:val="00E170FB"/>
    <w:rsid w:val="00E203E9"/>
    <w:rsid w:val="00E21A1A"/>
    <w:rsid w:val="00E21BA0"/>
    <w:rsid w:val="00E21FA4"/>
    <w:rsid w:val="00E236DD"/>
    <w:rsid w:val="00E24449"/>
    <w:rsid w:val="00E252F2"/>
    <w:rsid w:val="00E25345"/>
    <w:rsid w:val="00E25F84"/>
    <w:rsid w:val="00E26277"/>
    <w:rsid w:val="00E278A2"/>
    <w:rsid w:val="00E27F6E"/>
    <w:rsid w:val="00E30666"/>
    <w:rsid w:val="00E307FF"/>
    <w:rsid w:val="00E309CA"/>
    <w:rsid w:val="00E30F2C"/>
    <w:rsid w:val="00E3140B"/>
    <w:rsid w:val="00E32664"/>
    <w:rsid w:val="00E32E10"/>
    <w:rsid w:val="00E3379B"/>
    <w:rsid w:val="00E34A2E"/>
    <w:rsid w:val="00E34CF5"/>
    <w:rsid w:val="00E358E1"/>
    <w:rsid w:val="00E36645"/>
    <w:rsid w:val="00E41744"/>
    <w:rsid w:val="00E41DFD"/>
    <w:rsid w:val="00E4247E"/>
    <w:rsid w:val="00E4285F"/>
    <w:rsid w:val="00E4294C"/>
    <w:rsid w:val="00E4295A"/>
    <w:rsid w:val="00E4301C"/>
    <w:rsid w:val="00E43676"/>
    <w:rsid w:val="00E43F71"/>
    <w:rsid w:val="00E44818"/>
    <w:rsid w:val="00E44919"/>
    <w:rsid w:val="00E4548E"/>
    <w:rsid w:val="00E465E8"/>
    <w:rsid w:val="00E46CB5"/>
    <w:rsid w:val="00E476C7"/>
    <w:rsid w:val="00E51037"/>
    <w:rsid w:val="00E513C7"/>
    <w:rsid w:val="00E51C10"/>
    <w:rsid w:val="00E5288E"/>
    <w:rsid w:val="00E55A7B"/>
    <w:rsid w:val="00E55A9F"/>
    <w:rsid w:val="00E55B46"/>
    <w:rsid w:val="00E55BA2"/>
    <w:rsid w:val="00E57163"/>
    <w:rsid w:val="00E57332"/>
    <w:rsid w:val="00E6166A"/>
    <w:rsid w:val="00E6231F"/>
    <w:rsid w:val="00E6264D"/>
    <w:rsid w:val="00E631D5"/>
    <w:rsid w:val="00E636A4"/>
    <w:rsid w:val="00E637CE"/>
    <w:rsid w:val="00E64E8A"/>
    <w:rsid w:val="00E65C10"/>
    <w:rsid w:val="00E665E6"/>
    <w:rsid w:val="00E66814"/>
    <w:rsid w:val="00E66C80"/>
    <w:rsid w:val="00E66E40"/>
    <w:rsid w:val="00E6710D"/>
    <w:rsid w:val="00E67BBD"/>
    <w:rsid w:val="00E67C78"/>
    <w:rsid w:val="00E71E52"/>
    <w:rsid w:val="00E7237A"/>
    <w:rsid w:val="00E72E7B"/>
    <w:rsid w:val="00E7384D"/>
    <w:rsid w:val="00E73933"/>
    <w:rsid w:val="00E746DF"/>
    <w:rsid w:val="00E74C79"/>
    <w:rsid w:val="00E74FFF"/>
    <w:rsid w:val="00E757EA"/>
    <w:rsid w:val="00E760C9"/>
    <w:rsid w:val="00E76A7D"/>
    <w:rsid w:val="00E76A94"/>
    <w:rsid w:val="00E76AAF"/>
    <w:rsid w:val="00E76EB9"/>
    <w:rsid w:val="00E80D98"/>
    <w:rsid w:val="00E80DD7"/>
    <w:rsid w:val="00E80E2C"/>
    <w:rsid w:val="00E81500"/>
    <w:rsid w:val="00E8726D"/>
    <w:rsid w:val="00E8796A"/>
    <w:rsid w:val="00E93B86"/>
    <w:rsid w:val="00E94B2D"/>
    <w:rsid w:val="00E95440"/>
    <w:rsid w:val="00E95DC0"/>
    <w:rsid w:val="00E9684E"/>
    <w:rsid w:val="00E97902"/>
    <w:rsid w:val="00EA06EE"/>
    <w:rsid w:val="00EA1554"/>
    <w:rsid w:val="00EA1833"/>
    <w:rsid w:val="00EA2110"/>
    <w:rsid w:val="00EA28A6"/>
    <w:rsid w:val="00EA2911"/>
    <w:rsid w:val="00EA30FA"/>
    <w:rsid w:val="00EA3AA6"/>
    <w:rsid w:val="00EA3CA4"/>
    <w:rsid w:val="00EA3FED"/>
    <w:rsid w:val="00EA4362"/>
    <w:rsid w:val="00EA4DDF"/>
    <w:rsid w:val="00EA5131"/>
    <w:rsid w:val="00EA5730"/>
    <w:rsid w:val="00EA66E4"/>
    <w:rsid w:val="00EA6D8E"/>
    <w:rsid w:val="00EA71AC"/>
    <w:rsid w:val="00EA7C39"/>
    <w:rsid w:val="00EB3515"/>
    <w:rsid w:val="00EB376C"/>
    <w:rsid w:val="00EB3B91"/>
    <w:rsid w:val="00EB4CA4"/>
    <w:rsid w:val="00EB7CC5"/>
    <w:rsid w:val="00EC031F"/>
    <w:rsid w:val="00EC2CF0"/>
    <w:rsid w:val="00EC378B"/>
    <w:rsid w:val="00EC3A68"/>
    <w:rsid w:val="00EC479E"/>
    <w:rsid w:val="00EC603C"/>
    <w:rsid w:val="00ED2237"/>
    <w:rsid w:val="00ED3EA4"/>
    <w:rsid w:val="00ED4CE1"/>
    <w:rsid w:val="00ED65E1"/>
    <w:rsid w:val="00ED713A"/>
    <w:rsid w:val="00ED71C8"/>
    <w:rsid w:val="00ED7676"/>
    <w:rsid w:val="00EE047B"/>
    <w:rsid w:val="00EE1035"/>
    <w:rsid w:val="00EE17C7"/>
    <w:rsid w:val="00EE32CF"/>
    <w:rsid w:val="00EE33D1"/>
    <w:rsid w:val="00EE361B"/>
    <w:rsid w:val="00EE3719"/>
    <w:rsid w:val="00EE6587"/>
    <w:rsid w:val="00EE69C2"/>
    <w:rsid w:val="00EE7A57"/>
    <w:rsid w:val="00EE7F1F"/>
    <w:rsid w:val="00EF007C"/>
    <w:rsid w:val="00EF1653"/>
    <w:rsid w:val="00EF1A44"/>
    <w:rsid w:val="00EF48D9"/>
    <w:rsid w:val="00EF54AB"/>
    <w:rsid w:val="00EF5E53"/>
    <w:rsid w:val="00EF76ED"/>
    <w:rsid w:val="00EF774B"/>
    <w:rsid w:val="00F0096A"/>
    <w:rsid w:val="00F00BAE"/>
    <w:rsid w:val="00F033C1"/>
    <w:rsid w:val="00F035B8"/>
    <w:rsid w:val="00F036D1"/>
    <w:rsid w:val="00F03915"/>
    <w:rsid w:val="00F0416C"/>
    <w:rsid w:val="00F05454"/>
    <w:rsid w:val="00F0793F"/>
    <w:rsid w:val="00F103FC"/>
    <w:rsid w:val="00F10CE8"/>
    <w:rsid w:val="00F136B0"/>
    <w:rsid w:val="00F13840"/>
    <w:rsid w:val="00F13896"/>
    <w:rsid w:val="00F17D7B"/>
    <w:rsid w:val="00F2080D"/>
    <w:rsid w:val="00F20D90"/>
    <w:rsid w:val="00F21334"/>
    <w:rsid w:val="00F235AD"/>
    <w:rsid w:val="00F2434F"/>
    <w:rsid w:val="00F2442E"/>
    <w:rsid w:val="00F2486A"/>
    <w:rsid w:val="00F24910"/>
    <w:rsid w:val="00F25733"/>
    <w:rsid w:val="00F26A6E"/>
    <w:rsid w:val="00F2758A"/>
    <w:rsid w:val="00F275B4"/>
    <w:rsid w:val="00F278D8"/>
    <w:rsid w:val="00F313B0"/>
    <w:rsid w:val="00F32053"/>
    <w:rsid w:val="00F34EBF"/>
    <w:rsid w:val="00F35626"/>
    <w:rsid w:val="00F35FF3"/>
    <w:rsid w:val="00F403D3"/>
    <w:rsid w:val="00F41238"/>
    <w:rsid w:val="00F41856"/>
    <w:rsid w:val="00F41D48"/>
    <w:rsid w:val="00F42E20"/>
    <w:rsid w:val="00F43D82"/>
    <w:rsid w:val="00F447E3"/>
    <w:rsid w:val="00F460C6"/>
    <w:rsid w:val="00F46CF4"/>
    <w:rsid w:val="00F50798"/>
    <w:rsid w:val="00F50FB5"/>
    <w:rsid w:val="00F52052"/>
    <w:rsid w:val="00F520D6"/>
    <w:rsid w:val="00F53035"/>
    <w:rsid w:val="00F54326"/>
    <w:rsid w:val="00F54AE1"/>
    <w:rsid w:val="00F557C5"/>
    <w:rsid w:val="00F557F4"/>
    <w:rsid w:val="00F56758"/>
    <w:rsid w:val="00F575B0"/>
    <w:rsid w:val="00F577B7"/>
    <w:rsid w:val="00F60367"/>
    <w:rsid w:val="00F62558"/>
    <w:rsid w:val="00F63E9B"/>
    <w:rsid w:val="00F6596B"/>
    <w:rsid w:val="00F669BE"/>
    <w:rsid w:val="00F67292"/>
    <w:rsid w:val="00F67C03"/>
    <w:rsid w:val="00F70713"/>
    <w:rsid w:val="00F7090D"/>
    <w:rsid w:val="00F7324B"/>
    <w:rsid w:val="00F73D6A"/>
    <w:rsid w:val="00F7494C"/>
    <w:rsid w:val="00F75031"/>
    <w:rsid w:val="00F75EF9"/>
    <w:rsid w:val="00F76FF9"/>
    <w:rsid w:val="00F77AD5"/>
    <w:rsid w:val="00F77B5A"/>
    <w:rsid w:val="00F80118"/>
    <w:rsid w:val="00F81053"/>
    <w:rsid w:val="00F8105F"/>
    <w:rsid w:val="00F810F0"/>
    <w:rsid w:val="00F815F2"/>
    <w:rsid w:val="00F82506"/>
    <w:rsid w:val="00F82B41"/>
    <w:rsid w:val="00F83097"/>
    <w:rsid w:val="00F8491A"/>
    <w:rsid w:val="00F84C05"/>
    <w:rsid w:val="00F85E86"/>
    <w:rsid w:val="00F869F4"/>
    <w:rsid w:val="00F86E6B"/>
    <w:rsid w:val="00F87554"/>
    <w:rsid w:val="00F90FEB"/>
    <w:rsid w:val="00F910A2"/>
    <w:rsid w:val="00F91204"/>
    <w:rsid w:val="00F9311D"/>
    <w:rsid w:val="00F93178"/>
    <w:rsid w:val="00F9470A"/>
    <w:rsid w:val="00F94C92"/>
    <w:rsid w:val="00F96DEC"/>
    <w:rsid w:val="00F9759A"/>
    <w:rsid w:val="00F9791A"/>
    <w:rsid w:val="00FA050C"/>
    <w:rsid w:val="00FA06A4"/>
    <w:rsid w:val="00FA06CC"/>
    <w:rsid w:val="00FA0A76"/>
    <w:rsid w:val="00FA1F6F"/>
    <w:rsid w:val="00FA363C"/>
    <w:rsid w:val="00FA592D"/>
    <w:rsid w:val="00FA5CE1"/>
    <w:rsid w:val="00FA694C"/>
    <w:rsid w:val="00FB064D"/>
    <w:rsid w:val="00FB0EAC"/>
    <w:rsid w:val="00FB1502"/>
    <w:rsid w:val="00FB1816"/>
    <w:rsid w:val="00FB2DD0"/>
    <w:rsid w:val="00FB36AA"/>
    <w:rsid w:val="00FB3CE5"/>
    <w:rsid w:val="00FB4F54"/>
    <w:rsid w:val="00FB656E"/>
    <w:rsid w:val="00FB7050"/>
    <w:rsid w:val="00FC0BCD"/>
    <w:rsid w:val="00FC10E1"/>
    <w:rsid w:val="00FC136C"/>
    <w:rsid w:val="00FC15AF"/>
    <w:rsid w:val="00FC227D"/>
    <w:rsid w:val="00FC248A"/>
    <w:rsid w:val="00FC2591"/>
    <w:rsid w:val="00FC2FFE"/>
    <w:rsid w:val="00FC39C9"/>
    <w:rsid w:val="00FC46A6"/>
    <w:rsid w:val="00FC5096"/>
    <w:rsid w:val="00FC59B6"/>
    <w:rsid w:val="00FC5E45"/>
    <w:rsid w:val="00FC5FC1"/>
    <w:rsid w:val="00FC6FCF"/>
    <w:rsid w:val="00FC7A3D"/>
    <w:rsid w:val="00FC7E99"/>
    <w:rsid w:val="00FD09EC"/>
    <w:rsid w:val="00FD227D"/>
    <w:rsid w:val="00FD5E0A"/>
    <w:rsid w:val="00FD6159"/>
    <w:rsid w:val="00FD681B"/>
    <w:rsid w:val="00FD7862"/>
    <w:rsid w:val="00FD7E98"/>
    <w:rsid w:val="00FE0571"/>
    <w:rsid w:val="00FE0767"/>
    <w:rsid w:val="00FE0A8B"/>
    <w:rsid w:val="00FE102A"/>
    <w:rsid w:val="00FE107B"/>
    <w:rsid w:val="00FE1365"/>
    <w:rsid w:val="00FE1373"/>
    <w:rsid w:val="00FE13F1"/>
    <w:rsid w:val="00FE2139"/>
    <w:rsid w:val="00FE305A"/>
    <w:rsid w:val="00FE6309"/>
    <w:rsid w:val="00FF058F"/>
    <w:rsid w:val="00FF213F"/>
    <w:rsid w:val="00FF5E8F"/>
    <w:rsid w:val="00FF6488"/>
    <w:rsid w:val="00FF6892"/>
    <w:rsid w:val="00FF6E41"/>
    <w:rsid w:val="00FF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wrap-style:none;mso-position-horizontal:center;mso-position-horizontal-relative:margin" fillcolor="white" stroke="f">
      <v:fill color="white"/>
      <v:stroke on="f"/>
      <v:textbox style="mso-fit-shape-to-text:t" inset="0,0,0,0"/>
      <o:colormru v:ext="edit" colors="#b9caff,#c2ddfa"/>
    </o:shapedefaults>
    <o:shapelayout v:ext="edit">
      <o:idmap v:ext="edit" data="2"/>
    </o:shapelayout>
  </w:shapeDefaults>
  <w:decimalSymbol w:val=","/>
  <w:listSeparator w:val=";"/>
  <w14:docId w14:val="6B6A9F27"/>
  <w15:chartTrackingRefBased/>
  <w15:docId w15:val="{4C7F66E4-EC61-49A1-90EC-78072048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3CA7"/>
    <w:rPr>
      <w:rFonts w:eastAsia="Times New Roman"/>
      <w:sz w:val="24"/>
      <w:szCs w:val="24"/>
      <w:lang w:val="uz-Cyrl-UZ"/>
    </w:rPr>
  </w:style>
  <w:style w:type="paragraph" w:styleId="1">
    <w:name w:val="heading 1"/>
    <w:basedOn w:val="a"/>
    <w:next w:val="a"/>
    <w:qFormat/>
    <w:rsid w:val="00561699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hAnsi="Arial"/>
      <w:b/>
      <w:kern w:val="28"/>
      <w:sz w:val="28"/>
      <w:szCs w:val="20"/>
    </w:rPr>
  </w:style>
  <w:style w:type="paragraph" w:styleId="2">
    <w:name w:val="heading 2"/>
    <w:basedOn w:val="a"/>
    <w:qFormat/>
    <w:rsid w:val="004909D4"/>
    <w:pPr>
      <w:spacing w:before="100" w:beforeAutospacing="1" w:after="100" w:afterAutospacing="1"/>
      <w:outlineLvl w:val="1"/>
    </w:pPr>
    <w:rPr>
      <w:rFonts w:ascii="Verdana" w:hAnsi="Verdana"/>
      <w:b/>
      <w:bCs/>
      <w:color w:val="4A3C8C"/>
      <w:sz w:val="31"/>
      <w:szCs w:val="31"/>
    </w:rPr>
  </w:style>
  <w:style w:type="paragraph" w:styleId="3">
    <w:name w:val="heading 3"/>
    <w:basedOn w:val="a"/>
    <w:next w:val="a"/>
    <w:qFormat/>
    <w:rsid w:val="001C493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954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rsid w:val="00BB45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</w:rPr>
  </w:style>
  <w:style w:type="character" w:styleId="HTML0">
    <w:name w:val="HTML Code"/>
    <w:rsid w:val="00BB450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rsid w:val="004909D4"/>
    <w:rPr>
      <w:strike w:val="0"/>
      <w:dstrike w:val="0"/>
      <w:color w:val="3333CC"/>
      <w:u w:val="none"/>
      <w:effect w:val="none"/>
    </w:rPr>
  </w:style>
  <w:style w:type="paragraph" w:styleId="a5">
    <w:name w:val="List"/>
    <w:basedOn w:val="a"/>
    <w:rsid w:val="0056169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a6">
    <w:name w:val="Название"/>
    <w:basedOn w:val="a"/>
    <w:qFormat/>
    <w:rsid w:val="00561699"/>
    <w:pPr>
      <w:overflowPunct w:val="0"/>
      <w:autoSpaceDE w:val="0"/>
      <w:autoSpaceDN w:val="0"/>
      <w:adjustRightInd w:val="0"/>
      <w:spacing w:before="240" w:after="60"/>
      <w:jc w:val="center"/>
      <w:textAlignment w:val="baseline"/>
    </w:pPr>
    <w:rPr>
      <w:rFonts w:ascii="Arial" w:hAnsi="Arial"/>
      <w:b/>
      <w:kern w:val="28"/>
      <w:sz w:val="32"/>
      <w:szCs w:val="20"/>
    </w:rPr>
  </w:style>
  <w:style w:type="paragraph" w:styleId="a7">
    <w:name w:val="Body Text"/>
    <w:basedOn w:val="a"/>
    <w:rsid w:val="00561699"/>
    <w:pPr>
      <w:overflowPunct w:val="0"/>
      <w:autoSpaceDE w:val="0"/>
      <w:autoSpaceDN w:val="0"/>
      <w:adjustRightInd w:val="0"/>
      <w:spacing w:after="120"/>
      <w:textAlignment w:val="baseline"/>
    </w:pPr>
    <w:rPr>
      <w:sz w:val="20"/>
      <w:szCs w:val="20"/>
    </w:rPr>
  </w:style>
  <w:style w:type="paragraph" w:styleId="a8">
    <w:name w:val="footnote text"/>
    <w:basedOn w:val="a"/>
    <w:semiHidden/>
    <w:rsid w:val="00944899"/>
    <w:rPr>
      <w:sz w:val="20"/>
      <w:szCs w:val="20"/>
    </w:rPr>
  </w:style>
  <w:style w:type="character" w:styleId="a9">
    <w:name w:val="footnote reference"/>
    <w:semiHidden/>
    <w:rsid w:val="00944899"/>
    <w:rPr>
      <w:vertAlign w:val="superscript"/>
    </w:rPr>
  </w:style>
  <w:style w:type="paragraph" w:styleId="aa">
    <w:name w:val="footer"/>
    <w:basedOn w:val="a"/>
    <w:link w:val="ab"/>
    <w:rsid w:val="004B7D1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rsid w:val="004B7D14"/>
    <w:rPr>
      <w:sz w:val="24"/>
      <w:szCs w:val="24"/>
      <w:lang w:val="ru-RU" w:eastAsia="ru-RU" w:bidi="ar-SA"/>
    </w:rPr>
  </w:style>
  <w:style w:type="character" w:styleId="ac">
    <w:name w:val="page number"/>
    <w:basedOn w:val="a0"/>
    <w:rsid w:val="004B7D14"/>
  </w:style>
  <w:style w:type="paragraph" w:styleId="20">
    <w:name w:val="Body Text 2"/>
    <w:basedOn w:val="a"/>
    <w:rsid w:val="00A159C9"/>
    <w:pPr>
      <w:spacing w:after="120" w:line="480" w:lineRule="auto"/>
    </w:pPr>
  </w:style>
  <w:style w:type="paragraph" w:styleId="ad">
    <w:name w:val="header"/>
    <w:basedOn w:val="a"/>
    <w:rsid w:val="00F520D6"/>
    <w:pPr>
      <w:tabs>
        <w:tab w:val="center" w:pos="4677"/>
        <w:tab w:val="right" w:pos="9355"/>
      </w:tabs>
    </w:pPr>
  </w:style>
  <w:style w:type="character" w:styleId="ae">
    <w:name w:val="FollowedHyperlink"/>
    <w:rsid w:val="004242D4"/>
    <w:rPr>
      <w:color w:val="800080"/>
      <w:u w:val="single"/>
    </w:rPr>
  </w:style>
  <w:style w:type="paragraph" w:styleId="af">
    <w:name w:val="Обычный (веб)"/>
    <w:basedOn w:val="a"/>
    <w:rsid w:val="00132A82"/>
    <w:pPr>
      <w:spacing w:before="100" w:beforeAutospacing="1" w:after="100" w:afterAutospacing="1"/>
    </w:pPr>
    <w:rPr>
      <w:rFonts w:ascii="Verdana" w:hAnsi="Verdana"/>
      <w:color w:val="333333"/>
      <w:sz w:val="20"/>
      <w:szCs w:val="20"/>
    </w:rPr>
  </w:style>
  <w:style w:type="character" w:styleId="af0">
    <w:name w:val="Strong"/>
    <w:qFormat/>
    <w:rsid w:val="00132A82"/>
    <w:rPr>
      <w:b/>
      <w:bCs/>
    </w:rPr>
  </w:style>
  <w:style w:type="character" w:customStyle="1" w:styleId="SubtleEmphasis">
    <w:name w:val="Subtle Emphasis"/>
    <w:rsid w:val="00BF3CA7"/>
    <w:rPr>
      <w:rFonts w:cs="Times New Roman"/>
      <w:i/>
      <w:iCs/>
      <w:color w:val="404040"/>
    </w:rPr>
  </w:style>
  <w:style w:type="paragraph" w:styleId="af1">
    <w:name w:val="Balloon Text"/>
    <w:basedOn w:val="a"/>
    <w:link w:val="af2"/>
    <w:rsid w:val="00AB6F98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link w:val="af1"/>
    <w:rsid w:val="00AB6F98"/>
    <w:rPr>
      <w:rFonts w:ascii="Segoe UI" w:eastAsia="Times New Roman" w:hAnsi="Segoe UI" w:cs="Segoe UI"/>
      <w:sz w:val="18"/>
      <w:szCs w:val="18"/>
      <w:lang w:val="uz-Cyrl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HUSNIDDIN\DASTURLAR\yangi\krill-lotin%20wordda\MyCollection%20v1.6.0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ABB1A-C385-403D-9ED6-56A9AE797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MyCollection v1.6.0.dot</Template>
  <TotalTime>0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Αζαρ</vt:lpstr>
    </vt:vector>
  </TitlesOfParts>
  <Company>Home</Company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Αζαρ</dc:title>
  <dc:subject/>
  <dc:creator>Пользователь</dc:creator>
  <cp:keywords/>
  <dc:description/>
  <cp:lastModifiedBy>sardororolov2233@gmail.com</cp:lastModifiedBy>
  <cp:revision>2</cp:revision>
  <cp:lastPrinted>2023-10-04T05:59:00Z</cp:lastPrinted>
  <dcterms:created xsi:type="dcterms:W3CDTF">2026-09-08T17:10:00Z</dcterms:created>
  <dcterms:modified xsi:type="dcterms:W3CDTF">2026-09-08T17:10:00Z</dcterms:modified>
</cp:coreProperties>
</file>